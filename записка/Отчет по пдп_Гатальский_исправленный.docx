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428D2" w14:textId="08A6A76A" w:rsidR="008A2EF8" w:rsidRPr="006C02C1" w:rsidRDefault="008A2EF8" w:rsidP="008A2EF8">
      <w:pPr>
        <w:jc w:val="center"/>
        <w:rPr>
          <w:szCs w:val="28"/>
        </w:rPr>
      </w:pPr>
      <w:bookmarkStart w:id="0" w:name="_Toc198743867"/>
      <w:bookmarkStart w:id="1" w:name="_Toc198743868"/>
      <w:bookmarkStart w:id="2" w:name="_Hlk225289731"/>
      <w:r w:rsidRPr="006C02C1">
        <w:rPr>
          <w:szCs w:val="28"/>
        </w:rPr>
        <w:t>Министерство образования Республики Беларусь</w:t>
      </w:r>
    </w:p>
    <w:p w14:paraId="72AF0848" w14:textId="77777777" w:rsidR="008A2EF8" w:rsidRPr="006C02C1" w:rsidRDefault="008A2EF8" w:rsidP="008A2EF8">
      <w:pPr>
        <w:jc w:val="center"/>
        <w:rPr>
          <w:szCs w:val="28"/>
        </w:rPr>
      </w:pPr>
      <w:r w:rsidRPr="006C02C1">
        <w:rPr>
          <w:szCs w:val="28"/>
        </w:rPr>
        <w:t>Учреждение образования</w:t>
      </w:r>
    </w:p>
    <w:p w14:paraId="3FDDA612" w14:textId="77777777" w:rsidR="008A2EF8" w:rsidRPr="006C02C1" w:rsidRDefault="008A2EF8" w:rsidP="008A2EF8">
      <w:pPr>
        <w:jc w:val="center"/>
        <w:rPr>
          <w:szCs w:val="28"/>
        </w:rPr>
      </w:pPr>
      <w:r w:rsidRPr="006C02C1">
        <w:rPr>
          <w:szCs w:val="28"/>
        </w:rPr>
        <w:t>«Белорусский государственный университет</w:t>
      </w:r>
    </w:p>
    <w:p w14:paraId="3538DA61" w14:textId="77777777" w:rsidR="008A2EF8" w:rsidRPr="006C02C1" w:rsidRDefault="008A2EF8" w:rsidP="008A2EF8">
      <w:pPr>
        <w:jc w:val="center"/>
        <w:rPr>
          <w:szCs w:val="28"/>
        </w:rPr>
      </w:pPr>
      <w:r w:rsidRPr="006C02C1">
        <w:rPr>
          <w:szCs w:val="28"/>
        </w:rPr>
        <w:t>информатики и радиоэлектроники»</w:t>
      </w:r>
    </w:p>
    <w:p w14:paraId="611E8CE9" w14:textId="77777777" w:rsidR="008A2EF8" w:rsidRPr="006C02C1" w:rsidRDefault="008A2EF8" w:rsidP="008A2EF8">
      <w:pPr>
        <w:jc w:val="center"/>
        <w:rPr>
          <w:szCs w:val="28"/>
        </w:rPr>
      </w:pPr>
    </w:p>
    <w:p w14:paraId="6C10A008" w14:textId="77777777" w:rsidR="008A2EF8" w:rsidRPr="006C02C1" w:rsidRDefault="008A2EF8" w:rsidP="008A2EF8">
      <w:pPr>
        <w:jc w:val="center"/>
        <w:rPr>
          <w:szCs w:val="28"/>
        </w:rPr>
      </w:pPr>
    </w:p>
    <w:p w14:paraId="54D8477E" w14:textId="77777777" w:rsidR="008A2EF8" w:rsidRPr="006C02C1" w:rsidRDefault="008A2EF8" w:rsidP="008A2EF8">
      <w:pPr>
        <w:jc w:val="center"/>
        <w:rPr>
          <w:szCs w:val="28"/>
        </w:rPr>
      </w:pPr>
    </w:p>
    <w:p w14:paraId="083B9EE5" w14:textId="77777777" w:rsidR="008A2EF8" w:rsidRPr="006C02C1" w:rsidRDefault="008A2EF8" w:rsidP="008A2EF8">
      <w:pPr>
        <w:jc w:val="center"/>
        <w:rPr>
          <w:szCs w:val="28"/>
        </w:rPr>
      </w:pPr>
    </w:p>
    <w:p w14:paraId="724B5CCD" w14:textId="77777777" w:rsidR="008A2EF8" w:rsidRPr="006C02C1" w:rsidRDefault="008A2EF8" w:rsidP="008A2EF8">
      <w:pPr>
        <w:jc w:val="center"/>
        <w:rPr>
          <w:szCs w:val="28"/>
        </w:rPr>
      </w:pPr>
    </w:p>
    <w:tbl>
      <w:tblPr>
        <w:tblStyle w:val="afc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3"/>
        <w:gridCol w:w="5103"/>
      </w:tblGrid>
      <w:tr w:rsidR="008A2EF8" w:rsidRPr="006C02C1" w14:paraId="09C9D34D" w14:textId="77777777" w:rsidTr="008A7098">
        <w:tc>
          <w:tcPr>
            <w:tcW w:w="4503" w:type="dxa"/>
          </w:tcPr>
          <w:p w14:paraId="50342BB8" w14:textId="77777777" w:rsidR="008A2EF8" w:rsidRPr="006C02C1" w:rsidRDefault="008A2EF8" w:rsidP="008A7098">
            <w:pPr>
              <w:jc w:val="center"/>
              <w:rPr>
                <w:szCs w:val="28"/>
              </w:rPr>
            </w:pPr>
          </w:p>
        </w:tc>
        <w:tc>
          <w:tcPr>
            <w:tcW w:w="5103" w:type="dxa"/>
          </w:tcPr>
          <w:p w14:paraId="7C7E066F" w14:textId="77777777" w:rsidR="008A2EF8" w:rsidRPr="006C02C1" w:rsidRDefault="008A2EF8" w:rsidP="008A7098">
            <w:pPr>
              <w:rPr>
                <w:sz w:val="24"/>
                <w:szCs w:val="24"/>
              </w:rPr>
            </w:pPr>
            <w:r w:rsidRPr="006C02C1">
              <w:rPr>
                <w:sz w:val="24"/>
                <w:szCs w:val="24"/>
              </w:rPr>
              <w:t>Номер зачетной книжки _</w:t>
            </w:r>
            <w:r w:rsidRPr="006C02C1">
              <w:rPr>
                <w:sz w:val="24"/>
                <w:szCs w:val="24"/>
                <w:u w:val="single"/>
                <w:lang w:val="en-US"/>
              </w:rPr>
              <w:t>25100021</w:t>
            </w:r>
            <w:r w:rsidRPr="006C02C1">
              <w:rPr>
                <w:sz w:val="24"/>
                <w:szCs w:val="24"/>
              </w:rPr>
              <w:t>__</w:t>
            </w:r>
          </w:p>
        </w:tc>
      </w:tr>
      <w:tr w:rsidR="008A2EF8" w:rsidRPr="006C02C1" w14:paraId="1BDED187" w14:textId="77777777" w:rsidTr="008A7098">
        <w:tc>
          <w:tcPr>
            <w:tcW w:w="4503" w:type="dxa"/>
          </w:tcPr>
          <w:p w14:paraId="1EBBF7EF" w14:textId="77777777" w:rsidR="008A2EF8" w:rsidRPr="006C02C1" w:rsidRDefault="008A2EF8" w:rsidP="008A7098">
            <w:pPr>
              <w:jc w:val="center"/>
              <w:rPr>
                <w:szCs w:val="28"/>
              </w:rPr>
            </w:pPr>
          </w:p>
        </w:tc>
        <w:tc>
          <w:tcPr>
            <w:tcW w:w="5103" w:type="dxa"/>
          </w:tcPr>
          <w:p w14:paraId="2C233FD3" w14:textId="77777777" w:rsidR="008A2EF8" w:rsidRPr="006C02C1" w:rsidRDefault="008A2EF8" w:rsidP="008A7098">
            <w:pPr>
              <w:rPr>
                <w:sz w:val="24"/>
                <w:szCs w:val="24"/>
              </w:rPr>
            </w:pPr>
            <w:r w:rsidRPr="006C02C1">
              <w:rPr>
                <w:sz w:val="24"/>
                <w:szCs w:val="24"/>
              </w:rPr>
              <w:t>Производственная практика зачтена с оценкой</w:t>
            </w:r>
          </w:p>
          <w:p w14:paraId="5F545DBD" w14:textId="77777777" w:rsidR="008A2EF8" w:rsidRPr="006C02C1" w:rsidRDefault="008A2EF8" w:rsidP="008A7098">
            <w:pPr>
              <w:rPr>
                <w:sz w:val="24"/>
                <w:szCs w:val="24"/>
              </w:rPr>
            </w:pPr>
            <w:r w:rsidRPr="006C02C1">
              <w:rPr>
                <w:sz w:val="24"/>
                <w:szCs w:val="24"/>
              </w:rPr>
              <w:t>_____ (__________________)</w:t>
            </w:r>
          </w:p>
          <w:p w14:paraId="429CFE91" w14:textId="77777777" w:rsidR="008A2EF8" w:rsidRPr="006C02C1" w:rsidRDefault="008A2EF8" w:rsidP="008A7098">
            <w:pPr>
              <w:rPr>
                <w:sz w:val="16"/>
                <w:szCs w:val="16"/>
              </w:rPr>
            </w:pPr>
            <w:r w:rsidRPr="006C02C1">
              <w:rPr>
                <w:sz w:val="16"/>
                <w:szCs w:val="16"/>
              </w:rPr>
              <w:t>(</w:t>
            </w:r>
            <w:proofErr w:type="gramStart"/>
            <w:r w:rsidRPr="006C02C1">
              <w:rPr>
                <w:sz w:val="16"/>
                <w:szCs w:val="16"/>
              </w:rPr>
              <w:t xml:space="preserve">цифрой)   </w:t>
            </w:r>
            <w:proofErr w:type="gramEnd"/>
            <w:r w:rsidRPr="006C02C1">
              <w:rPr>
                <w:sz w:val="16"/>
                <w:szCs w:val="16"/>
              </w:rPr>
              <w:t xml:space="preserve">                (прописью)</w:t>
            </w:r>
          </w:p>
        </w:tc>
      </w:tr>
      <w:tr w:rsidR="008A2EF8" w:rsidRPr="006C02C1" w14:paraId="6CEDD46F" w14:textId="77777777" w:rsidTr="008A7098">
        <w:tc>
          <w:tcPr>
            <w:tcW w:w="4503" w:type="dxa"/>
          </w:tcPr>
          <w:p w14:paraId="4E18DB25" w14:textId="77777777" w:rsidR="008A2EF8" w:rsidRPr="006C02C1" w:rsidRDefault="008A2EF8" w:rsidP="008A7098">
            <w:pPr>
              <w:jc w:val="center"/>
              <w:rPr>
                <w:szCs w:val="28"/>
              </w:rPr>
            </w:pPr>
          </w:p>
        </w:tc>
        <w:tc>
          <w:tcPr>
            <w:tcW w:w="5103" w:type="dxa"/>
          </w:tcPr>
          <w:p w14:paraId="2A9BEFA3" w14:textId="77777777" w:rsidR="008A2EF8" w:rsidRPr="006C02C1" w:rsidRDefault="008A2EF8" w:rsidP="008A7098">
            <w:pPr>
              <w:rPr>
                <w:sz w:val="24"/>
                <w:szCs w:val="24"/>
              </w:rPr>
            </w:pPr>
            <w:r w:rsidRPr="006C02C1">
              <w:rPr>
                <w:sz w:val="24"/>
                <w:szCs w:val="24"/>
              </w:rPr>
              <w:t>__________________________</w:t>
            </w:r>
          </w:p>
          <w:p w14:paraId="3B4507D9" w14:textId="77777777" w:rsidR="008A2EF8" w:rsidRPr="006C02C1" w:rsidRDefault="008A2EF8" w:rsidP="008A7098">
            <w:pPr>
              <w:rPr>
                <w:sz w:val="24"/>
                <w:szCs w:val="24"/>
              </w:rPr>
            </w:pPr>
            <w:r w:rsidRPr="006C02C1">
              <w:rPr>
                <w:sz w:val="16"/>
                <w:szCs w:val="16"/>
              </w:rPr>
              <w:t>(подпись руководителя практики от БГУИР)</w:t>
            </w:r>
            <w:r w:rsidRPr="006C02C1">
              <w:rPr>
                <w:sz w:val="24"/>
                <w:szCs w:val="24"/>
              </w:rPr>
              <w:t xml:space="preserve"> </w:t>
            </w:r>
          </w:p>
          <w:p w14:paraId="624ADC2F" w14:textId="77777777" w:rsidR="008A2EF8" w:rsidRPr="006C02C1" w:rsidRDefault="008A2EF8" w:rsidP="008A7098">
            <w:pPr>
              <w:rPr>
                <w:sz w:val="24"/>
                <w:szCs w:val="24"/>
              </w:rPr>
            </w:pPr>
            <w:r w:rsidRPr="006C02C1">
              <w:rPr>
                <w:sz w:val="24"/>
                <w:szCs w:val="24"/>
              </w:rPr>
              <w:t>___</w:t>
            </w:r>
            <w:proofErr w:type="gramStart"/>
            <w:r w:rsidRPr="006C02C1">
              <w:rPr>
                <w:sz w:val="24"/>
                <w:szCs w:val="24"/>
              </w:rPr>
              <w:t>_._</w:t>
            </w:r>
            <w:proofErr w:type="gramEnd"/>
            <w:r w:rsidRPr="006C02C1">
              <w:rPr>
                <w:sz w:val="24"/>
                <w:szCs w:val="24"/>
              </w:rPr>
              <w:t>____.2026</w:t>
            </w:r>
          </w:p>
        </w:tc>
      </w:tr>
    </w:tbl>
    <w:p w14:paraId="7AFB8C99" w14:textId="77777777" w:rsidR="008A2EF8" w:rsidRPr="006C02C1" w:rsidRDefault="008A2EF8" w:rsidP="008A2EF8">
      <w:pPr>
        <w:jc w:val="center"/>
        <w:rPr>
          <w:szCs w:val="28"/>
        </w:rPr>
      </w:pPr>
    </w:p>
    <w:p w14:paraId="1F4DC78A" w14:textId="77777777" w:rsidR="008A2EF8" w:rsidRPr="006C02C1" w:rsidRDefault="008A2EF8" w:rsidP="008A2EF8">
      <w:pPr>
        <w:jc w:val="center"/>
        <w:rPr>
          <w:szCs w:val="28"/>
        </w:rPr>
      </w:pPr>
    </w:p>
    <w:p w14:paraId="05ECB9A6" w14:textId="77777777" w:rsidR="008A2EF8" w:rsidRPr="006C02C1" w:rsidRDefault="008A2EF8" w:rsidP="008A2EF8">
      <w:pPr>
        <w:jc w:val="center"/>
        <w:rPr>
          <w:szCs w:val="28"/>
        </w:rPr>
      </w:pPr>
    </w:p>
    <w:p w14:paraId="659AD7D7" w14:textId="77777777" w:rsidR="008A2EF8" w:rsidRPr="006C02C1" w:rsidRDefault="008A2EF8" w:rsidP="008A2EF8">
      <w:pPr>
        <w:jc w:val="center"/>
        <w:rPr>
          <w:szCs w:val="28"/>
        </w:rPr>
      </w:pPr>
    </w:p>
    <w:p w14:paraId="00573856" w14:textId="77777777" w:rsidR="008A2EF8" w:rsidRPr="006C02C1" w:rsidRDefault="008A2EF8" w:rsidP="008A2EF8">
      <w:pPr>
        <w:jc w:val="center"/>
        <w:rPr>
          <w:szCs w:val="28"/>
        </w:rPr>
      </w:pPr>
    </w:p>
    <w:p w14:paraId="2D18FDEE" w14:textId="77777777" w:rsidR="008A2EF8" w:rsidRPr="006C02C1" w:rsidRDefault="008A2EF8" w:rsidP="008A2EF8">
      <w:pPr>
        <w:jc w:val="center"/>
        <w:rPr>
          <w:szCs w:val="28"/>
        </w:rPr>
      </w:pPr>
    </w:p>
    <w:p w14:paraId="32D26044" w14:textId="77777777" w:rsidR="008A2EF8" w:rsidRPr="006C02C1" w:rsidRDefault="008A2EF8" w:rsidP="008A2EF8">
      <w:pPr>
        <w:jc w:val="center"/>
        <w:rPr>
          <w:szCs w:val="28"/>
        </w:rPr>
      </w:pPr>
    </w:p>
    <w:p w14:paraId="4BC3D988" w14:textId="77777777" w:rsidR="008A2EF8" w:rsidRPr="006C02C1" w:rsidRDefault="008A2EF8" w:rsidP="008A2EF8">
      <w:pPr>
        <w:jc w:val="center"/>
        <w:rPr>
          <w:b/>
          <w:szCs w:val="28"/>
        </w:rPr>
      </w:pPr>
      <w:r w:rsidRPr="006C02C1">
        <w:rPr>
          <w:b/>
          <w:szCs w:val="28"/>
        </w:rPr>
        <w:t>ОТЧЕТ</w:t>
      </w:r>
    </w:p>
    <w:p w14:paraId="337D2587" w14:textId="77777777" w:rsidR="008A2EF8" w:rsidRPr="006C02C1" w:rsidRDefault="008A2EF8" w:rsidP="008A2EF8">
      <w:pPr>
        <w:jc w:val="center"/>
        <w:rPr>
          <w:b/>
          <w:szCs w:val="28"/>
        </w:rPr>
      </w:pPr>
      <w:r w:rsidRPr="006C02C1">
        <w:rPr>
          <w:b/>
          <w:szCs w:val="28"/>
        </w:rPr>
        <w:t>по преддипломной практике</w:t>
      </w:r>
    </w:p>
    <w:p w14:paraId="63156DD4" w14:textId="77777777" w:rsidR="008A2EF8" w:rsidRPr="006C02C1" w:rsidRDefault="008A2EF8" w:rsidP="008A2EF8">
      <w:pPr>
        <w:jc w:val="center"/>
        <w:rPr>
          <w:szCs w:val="28"/>
        </w:rPr>
      </w:pPr>
      <w:r w:rsidRPr="006C02C1">
        <w:rPr>
          <w:szCs w:val="28"/>
        </w:rPr>
        <w:t>Место прохождения практики: РУП «Центр цифрового развития»,</w:t>
      </w:r>
    </w:p>
    <w:p w14:paraId="48234A49" w14:textId="77777777" w:rsidR="008A2EF8" w:rsidRPr="006C02C1" w:rsidRDefault="008A2EF8" w:rsidP="008A2EF8">
      <w:pPr>
        <w:jc w:val="center"/>
        <w:rPr>
          <w:szCs w:val="28"/>
        </w:rPr>
      </w:pPr>
      <w:r w:rsidRPr="006C02C1">
        <w:rPr>
          <w:szCs w:val="28"/>
        </w:rPr>
        <w:t xml:space="preserve"> </w:t>
      </w:r>
      <w:proofErr w:type="spellStart"/>
      <w:r w:rsidRPr="006C02C1">
        <w:rPr>
          <w:szCs w:val="28"/>
        </w:rPr>
        <w:t>г.Минск</w:t>
      </w:r>
      <w:proofErr w:type="spellEnd"/>
    </w:p>
    <w:p w14:paraId="0CE5BE6B" w14:textId="77777777" w:rsidR="008A2EF8" w:rsidRPr="006C02C1" w:rsidRDefault="008A2EF8" w:rsidP="008A2EF8">
      <w:pPr>
        <w:jc w:val="center"/>
        <w:rPr>
          <w:szCs w:val="28"/>
        </w:rPr>
      </w:pPr>
      <w:r w:rsidRPr="006C02C1">
        <w:rPr>
          <w:szCs w:val="28"/>
        </w:rPr>
        <w:t>Сроки прохождения практики: с 9.02.2026 по 22.03.2026</w:t>
      </w:r>
    </w:p>
    <w:p w14:paraId="64C6D7ED" w14:textId="77777777" w:rsidR="008A2EF8" w:rsidRPr="006C02C1" w:rsidRDefault="008A2EF8" w:rsidP="008A2EF8">
      <w:pPr>
        <w:jc w:val="center"/>
        <w:rPr>
          <w:szCs w:val="28"/>
        </w:rPr>
      </w:pPr>
    </w:p>
    <w:p w14:paraId="3B567CC2" w14:textId="77777777" w:rsidR="008A2EF8" w:rsidRPr="006C02C1" w:rsidRDefault="008A2EF8" w:rsidP="008A2EF8">
      <w:pPr>
        <w:jc w:val="center"/>
        <w:rPr>
          <w:szCs w:val="28"/>
        </w:rPr>
      </w:pPr>
    </w:p>
    <w:p w14:paraId="7FFCFA43" w14:textId="77777777" w:rsidR="008A2EF8" w:rsidRPr="006C02C1" w:rsidRDefault="008A2EF8" w:rsidP="008A2EF8">
      <w:pPr>
        <w:jc w:val="center"/>
        <w:rPr>
          <w:szCs w:val="28"/>
        </w:rPr>
      </w:pP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36"/>
        <w:gridCol w:w="1275"/>
        <w:gridCol w:w="4360"/>
      </w:tblGrid>
      <w:tr w:rsidR="008A2EF8" w:rsidRPr="006C02C1" w14:paraId="52C66C61" w14:textId="77777777" w:rsidTr="008A7098">
        <w:tc>
          <w:tcPr>
            <w:tcW w:w="3936" w:type="dxa"/>
          </w:tcPr>
          <w:p w14:paraId="2719C9BD" w14:textId="77777777" w:rsidR="008A2EF8" w:rsidRPr="006C02C1" w:rsidRDefault="008A2EF8" w:rsidP="008A7098">
            <w:pPr>
              <w:rPr>
                <w:szCs w:val="28"/>
              </w:rPr>
            </w:pPr>
            <w:r w:rsidRPr="006C02C1">
              <w:rPr>
                <w:szCs w:val="28"/>
              </w:rPr>
              <w:t>Руководитель практики от предприятия:</w:t>
            </w:r>
          </w:p>
          <w:p w14:paraId="235D12A1" w14:textId="77777777" w:rsidR="008A2EF8" w:rsidRDefault="008A2EF8" w:rsidP="008A7098">
            <w:pPr>
              <w:rPr>
                <w:szCs w:val="28"/>
              </w:rPr>
            </w:pPr>
            <w:r w:rsidRPr="006C02C1">
              <w:rPr>
                <w:szCs w:val="28"/>
              </w:rPr>
              <w:t xml:space="preserve">_____________ </w:t>
            </w:r>
            <w:proofErr w:type="spellStart"/>
            <w:r w:rsidRPr="006C02C1">
              <w:rPr>
                <w:szCs w:val="28"/>
              </w:rPr>
              <w:t>Д.М.Омельчук</w:t>
            </w:r>
            <w:proofErr w:type="spellEnd"/>
          </w:p>
          <w:p w14:paraId="44A08274" w14:textId="77777777" w:rsidR="008A2EF8" w:rsidRPr="006C02C1" w:rsidRDefault="008A2EF8" w:rsidP="008A7098">
            <w:pPr>
              <w:rPr>
                <w:szCs w:val="28"/>
              </w:rPr>
            </w:pPr>
            <w:r w:rsidRPr="006C02C1">
              <w:rPr>
                <w:sz w:val="16"/>
                <w:szCs w:val="16"/>
              </w:rPr>
              <w:t xml:space="preserve">   (подпись руководителя)</w:t>
            </w:r>
          </w:p>
          <w:p w14:paraId="5CB97F6B" w14:textId="77777777" w:rsidR="008A2EF8" w:rsidRPr="006C02C1" w:rsidRDefault="008A2EF8" w:rsidP="008A7098">
            <w:pPr>
              <w:rPr>
                <w:szCs w:val="28"/>
              </w:rPr>
            </w:pPr>
          </w:p>
        </w:tc>
        <w:tc>
          <w:tcPr>
            <w:tcW w:w="1275" w:type="dxa"/>
          </w:tcPr>
          <w:p w14:paraId="535A1F8F" w14:textId="77777777" w:rsidR="008A2EF8" w:rsidRPr="006C02C1" w:rsidRDefault="008A2EF8" w:rsidP="008A7098">
            <w:pPr>
              <w:jc w:val="center"/>
              <w:rPr>
                <w:szCs w:val="28"/>
              </w:rPr>
            </w:pPr>
          </w:p>
        </w:tc>
        <w:tc>
          <w:tcPr>
            <w:tcW w:w="4360" w:type="dxa"/>
          </w:tcPr>
          <w:p w14:paraId="43799C2C" w14:textId="77777777" w:rsidR="008A2EF8" w:rsidRPr="006C02C1" w:rsidRDefault="008A2EF8" w:rsidP="008A7098">
            <w:pPr>
              <w:suppressAutoHyphens/>
              <w:rPr>
                <w:szCs w:val="28"/>
              </w:rPr>
            </w:pPr>
            <w:r w:rsidRPr="006C02C1">
              <w:rPr>
                <w:szCs w:val="28"/>
              </w:rPr>
              <w:t>Студент группы 251001</w:t>
            </w:r>
          </w:p>
          <w:p w14:paraId="2B691B0D" w14:textId="77777777" w:rsidR="008A2EF8" w:rsidRPr="006C02C1" w:rsidRDefault="008A2EF8" w:rsidP="008A7098">
            <w:pPr>
              <w:suppressAutoHyphens/>
              <w:rPr>
                <w:szCs w:val="28"/>
              </w:rPr>
            </w:pPr>
            <w:r w:rsidRPr="006C02C1">
              <w:rPr>
                <w:szCs w:val="28"/>
              </w:rPr>
              <w:t xml:space="preserve">_______________ </w:t>
            </w:r>
            <w:proofErr w:type="spellStart"/>
            <w:r w:rsidRPr="006C02C1">
              <w:rPr>
                <w:szCs w:val="28"/>
              </w:rPr>
              <w:t>Д.В.Гатальский</w:t>
            </w:r>
            <w:proofErr w:type="spellEnd"/>
            <w:r w:rsidRPr="006C02C1">
              <w:rPr>
                <w:szCs w:val="28"/>
              </w:rPr>
              <w:t xml:space="preserve"> </w:t>
            </w:r>
          </w:p>
          <w:p w14:paraId="7A3F9E1B" w14:textId="77777777" w:rsidR="008A2EF8" w:rsidRPr="006C02C1" w:rsidRDefault="008A2EF8" w:rsidP="008A7098">
            <w:pPr>
              <w:suppressAutoHyphens/>
              <w:rPr>
                <w:szCs w:val="28"/>
              </w:rPr>
            </w:pPr>
            <w:r w:rsidRPr="006C02C1">
              <w:rPr>
                <w:sz w:val="16"/>
                <w:szCs w:val="16"/>
              </w:rPr>
              <w:t xml:space="preserve">               (подпись студента)</w:t>
            </w:r>
          </w:p>
          <w:p w14:paraId="75A17096" w14:textId="77777777" w:rsidR="008A2EF8" w:rsidRPr="006C02C1" w:rsidRDefault="008A2EF8" w:rsidP="008A7098">
            <w:pPr>
              <w:suppressAutoHyphens/>
              <w:rPr>
                <w:szCs w:val="28"/>
              </w:rPr>
            </w:pPr>
            <w:r w:rsidRPr="006C02C1">
              <w:rPr>
                <w:szCs w:val="28"/>
              </w:rPr>
              <w:t>Руководитель практики от БГУИР</w:t>
            </w:r>
          </w:p>
          <w:p w14:paraId="4D691138" w14:textId="77777777" w:rsidR="008A2EF8" w:rsidRPr="006C02C1" w:rsidRDefault="008A2EF8" w:rsidP="008A7098">
            <w:pPr>
              <w:suppressAutoHyphens/>
              <w:rPr>
                <w:szCs w:val="28"/>
              </w:rPr>
            </w:pPr>
            <w:r w:rsidRPr="006C02C1">
              <w:rPr>
                <w:szCs w:val="28"/>
              </w:rPr>
              <w:t>Хмелев А.Г. – д.э.н., профессор кафедры ПОИТ</w:t>
            </w:r>
          </w:p>
        </w:tc>
      </w:tr>
    </w:tbl>
    <w:p w14:paraId="2138B9AE" w14:textId="77777777" w:rsidR="008A2EF8" w:rsidRPr="006C02C1" w:rsidRDefault="008A2EF8" w:rsidP="008A2EF8">
      <w:pPr>
        <w:jc w:val="center"/>
        <w:rPr>
          <w:szCs w:val="28"/>
        </w:rPr>
      </w:pPr>
    </w:p>
    <w:p w14:paraId="18380608" w14:textId="77777777" w:rsidR="008A2EF8" w:rsidRPr="006C02C1" w:rsidRDefault="008A2EF8" w:rsidP="008A2EF8">
      <w:pPr>
        <w:jc w:val="center"/>
        <w:rPr>
          <w:szCs w:val="28"/>
        </w:rPr>
      </w:pPr>
    </w:p>
    <w:p w14:paraId="384C0EC3" w14:textId="77777777" w:rsidR="008A2EF8" w:rsidRPr="006C02C1" w:rsidRDefault="008A2EF8" w:rsidP="008A2EF8">
      <w:pPr>
        <w:rPr>
          <w:szCs w:val="28"/>
        </w:rPr>
      </w:pPr>
      <w:r w:rsidRPr="006C02C1">
        <w:rPr>
          <w:szCs w:val="28"/>
        </w:rPr>
        <w:t xml:space="preserve"> </w:t>
      </w:r>
    </w:p>
    <w:p w14:paraId="58DF2EF9" w14:textId="77777777" w:rsidR="008A2EF8" w:rsidRPr="006C02C1" w:rsidRDefault="008A2EF8" w:rsidP="008A2EF8">
      <w:pPr>
        <w:rPr>
          <w:szCs w:val="28"/>
        </w:rPr>
      </w:pPr>
      <w:r w:rsidRPr="006C02C1">
        <w:rPr>
          <w:szCs w:val="28"/>
        </w:rPr>
        <w:t xml:space="preserve"> </w:t>
      </w:r>
    </w:p>
    <w:p w14:paraId="0519E206" w14:textId="77777777" w:rsidR="008A2EF8" w:rsidRPr="006C02C1" w:rsidRDefault="008A2EF8" w:rsidP="008A2EF8">
      <w:pPr>
        <w:rPr>
          <w:szCs w:val="28"/>
        </w:rPr>
      </w:pPr>
    </w:p>
    <w:p w14:paraId="4D00B24E" w14:textId="77777777" w:rsidR="008A2EF8" w:rsidRPr="006C02C1" w:rsidRDefault="008A2EF8" w:rsidP="008A2EF8">
      <w:pPr>
        <w:rPr>
          <w:szCs w:val="28"/>
        </w:rPr>
      </w:pPr>
    </w:p>
    <w:p w14:paraId="2EC54808" w14:textId="77777777" w:rsidR="008A2EF8" w:rsidRPr="006C02C1" w:rsidRDefault="008A2EF8" w:rsidP="008A2EF8">
      <w:pPr>
        <w:rPr>
          <w:szCs w:val="28"/>
        </w:rPr>
      </w:pPr>
    </w:p>
    <w:p w14:paraId="616931BF" w14:textId="77777777" w:rsidR="008A2EF8" w:rsidRPr="006C02C1" w:rsidRDefault="008A2EF8" w:rsidP="008A2EF8">
      <w:pPr>
        <w:rPr>
          <w:szCs w:val="28"/>
        </w:rPr>
      </w:pPr>
    </w:p>
    <w:p w14:paraId="1BA65A3C" w14:textId="77777777" w:rsidR="008A2EF8" w:rsidRPr="006C02C1" w:rsidRDefault="008A2EF8" w:rsidP="008A2EF8">
      <w:pPr>
        <w:rPr>
          <w:szCs w:val="28"/>
        </w:rPr>
      </w:pPr>
    </w:p>
    <w:p w14:paraId="1F776E53" w14:textId="3C2D8FA4" w:rsidR="008A2EF8" w:rsidRPr="008A2EF8" w:rsidRDefault="008A2EF8" w:rsidP="008A2EF8">
      <w:pPr>
        <w:jc w:val="center"/>
        <w:rPr>
          <w:b/>
          <w:szCs w:val="28"/>
        </w:rPr>
      </w:pPr>
      <w:r w:rsidRPr="006C02C1">
        <w:rPr>
          <w:szCs w:val="28"/>
        </w:rPr>
        <w:t>Минск 2026</w:t>
      </w:r>
    </w:p>
    <w:p w14:paraId="5F5C36AC" w14:textId="7AA32292" w:rsidR="002E7CE1" w:rsidRDefault="002E7CE1" w:rsidP="002E7CE1">
      <w:pPr>
        <w:pStyle w:val="affb"/>
        <w:rPr>
          <w:lang w:val="ru-RU"/>
        </w:rPr>
      </w:pPr>
      <w:r>
        <w:rPr>
          <w:lang w:val="ru-RU"/>
        </w:rPr>
        <w:lastRenderedPageBreak/>
        <w:t>Введение</w:t>
      </w:r>
      <w:bookmarkEnd w:id="0"/>
    </w:p>
    <w:p w14:paraId="1F635E2A" w14:textId="6D43B72F" w:rsidR="00DE4C11" w:rsidRPr="00D2710D" w:rsidRDefault="00D2710D" w:rsidP="00DE4C11">
      <w:pPr>
        <w:pStyle w:val="TNR"/>
        <w:rPr>
          <w:lang w:val="ru-RU"/>
        </w:rPr>
      </w:pPr>
      <w:r w:rsidRPr="00D2710D">
        <w:rPr>
          <w:lang w:val="ru-RU"/>
        </w:rPr>
        <w:t>В условиях активного развития цифровых технологий и финансовых сервисов возрастает необходимость эффективного управления личными финансами. Увеличение количества финансовых операций и использование различных источников доходов и расходов усложняют контроль за денежными средствами. В результате пользователи часто сталкиваются с проблемами неэффективного распределения бюджета и отсутствия инструментов для анализа расходов</w:t>
      </w:r>
      <w:r w:rsidR="00DE4C11" w:rsidRPr="00D2710D">
        <w:rPr>
          <w:lang w:val="ru-RU"/>
        </w:rPr>
        <w:t>.</w:t>
      </w:r>
    </w:p>
    <w:p w14:paraId="293E4F50" w14:textId="128D965D" w:rsidR="00DE4C11" w:rsidRPr="00D2710D" w:rsidRDefault="00D2710D" w:rsidP="00DE4C11">
      <w:pPr>
        <w:pStyle w:val="TNR"/>
        <w:rPr>
          <w:lang w:val="ru-RU"/>
        </w:rPr>
      </w:pPr>
      <w:r w:rsidRPr="00D2710D">
        <w:rPr>
          <w:lang w:val="ru-RU"/>
        </w:rPr>
        <w:t>Целью преддипломной практики является подготовка и обоснование основных решений дипломного проекта, направленного на повышение эффективности управления личными финансами пользователя за счёт разработки системы анализа и оптимизации персональных расходов</w:t>
      </w:r>
      <w:r w:rsidR="00DE4C11" w:rsidRPr="00D2710D">
        <w:rPr>
          <w:lang w:val="ru-RU"/>
        </w:rPr>
        <w:t>.</w:t>
      </w:r>
    </w:p>
    <w:p w14:paraId="56756B8E" w14:textId="0EFD46AB" w:rsidR="00DE4C11" w:rsidRPr="00D2710D" w:rsidRDefault="00D2710D" w:rsidP="00DE4C11">
      <w:pPr>
        <w:pStyle w:val="TNR"/>
        <w:rPr>
          <w:lang w:val="ru-RU"/>
        </w:rPr>
      </w:pPr>
      <w:r w:rsidRPr="00D2710D">
        <w:rPr>
          <w:lang w:val="ru-RU"/>
        </w:rPr>
        <w:t>В рамках преддипломной практики особое внимание уделяется формированию первых трёх разделов дипломного проекта. Для достижения поставленной цели необходимо решить следующие задачи</w:t>
      </w:r>
      <w:r w:rsidR="00DE4C11" w:rsidRPr="00D2710D">
        <w:rPr>
          <w:lang w:val="ru-RU"/>
        </w:rPr>
        <w:t>:</w:t>
      </w:r>
    </w:p>
    <w:p w14:paraId="5F342000" w14:textId="77777777" w:rsidR="00D2710D" w:rsidRPr="00D2710D" w:rsidRDefault="00D2710D" w:rsidP="00D2710D">
      <w:pPr>
        <w:pStyle w:val="2"/>
        <w:rPr>
          <w:lang w:val="ru-RU"/>
        </w:rPr>
      </w:pPr>
      <w:r w:rsidRPr="00D2710D">
        <w:rPr>
          <w:lang w:val="ru-RU"/>
        </w:rPr>
        <w:t>провести анализ информационных источников по теме дипломного проекта (существующие системы, методы, алгоритмы и программные решения);</w:t>
      </w:r>
    </w:p>
    <w:p w14:paraId="6DBC987B" w14:textId="77777777" w:rsidR="00D2710D" w:rsidRPr="00D2710D" w:rsidRDefault="00D2710D" w:rsidP="00D2710D">
      <w:pPr>
        <w:pStyle w:val="2"/>
        <w:rPr>
          <w:lang w:val="ru-RU"/>
        </w:rPr>
      </w:pPr>
      <w:r w:rsidRPr="00D2710D">
        <w:rPr>
          <w:lang w:val="ru-RU"/>
        </w:rPr>
        <w:t>разработать задание на дипломное проектирование;</w:t>
      </w:r>
    </w:p>
    <w:p w14:paraId="7732A9E1" w14:textId="77777777" w:rsidR="00D2710D" w:rsidRPr="00D2710D" w:rsidRDefault="00D2710D" w:rsidP="00D2710D">
      <w:pPr>
        <w:pStyle w:val="2"/>
        <w:rPr>
          <w:lang w:val="ru-RU"/>
        </w:rPr>
      </w:pPr>
      <w:r w:rsidRPr="00D2710D">
        <w:rPr>
          <w:lang w:val="ru-RU"/>
        </w:rPr>
        <w:t>разработать техническое задание на создание программного средства;</w:t>
      </w:r>
    </w:p>
    <w:p w14:paraId="6DAC1F09" w14:textId="77777777" w:rsidR="00D2710D" w:rsidRPr="00D2710D" w:rsidRDefault="00D2710D" w:rsidP="00D2710D">
      <w:pPr>
        <w:pStyle w:val="2"/>
        <w:rPr>
          <w:lang w:val="ru-RU"/>
        </w:rPr>
      </w:pPr>
      <w:r w:rsidRPr="00D2710D">
        <w:rPr>
          <w:lang w:val="ru-RU"/>
        </w:rPr>
        <w:t>провести анализ требований к проектируемому программному средству и сформировать функциональные требования;</w:t>
      </w:r>
    </w:p>
    <w:p w14:paraId="7F2F97AC" w14:textId="77777777" w:rsidR="00D2710D" w:rsidRPr="00D2710D" w:rsidRDefault="00D2710D" w:rsidP="00D2710D">
      <w:pPr>
        <w:pStyle w:val="2"/>
        <w:rPr>
          <w:lang w:val="ru-RU"/>
        </w:rPr>
      </w:pPr>
      <w:r w:rsidRPr="00D2710D">
        <w:rPr>
          <w:lang w:val="ru-RU"/>
        </w:rPr>
        <w:t>выполнить проектирование архитектуры программного средства;</w:t>
      </w:r>
    </w:p>
    <w:p w14:paraId="0CCE9B25" w14:textId="5FDAA7FB" w:rsidR="00DE4C11" w:rsidRPr="00DE4C11" w:rsidRDefault="00D2710D" w:rsidP="00D2710D">
      <w:pPr>
        <w:pStyle w:val="2"/>
        <w:rPr>
          <w:lang w:val="ru-RU"/>
        </w:rPr>
      </w:pPr>
      <w:r w:rsidRPr="00D2710D">
        <w:rPr>
          <w:lang w:val="ru-RU"/>
        </w:rPr>
        <w:t>разработать обобщённый алгоритм функционирования системы и алгоритмы отдельных модулей</w:t>
      </w:r>
      <w:r w:rsidR="00DE4C11" w:rsidRPr="00D2710D">
        <w:rPr>
          <w:lang w:val="ru-RU"/>
        </w:rPr>
        <w:t>;</w:t>
      </w:r>
    </w:p>
    <w:p w14:paraId="6D2284B3" w14:textId="77777777" w:rsidR="00DE4C11" w:rsidRPr="00D2710D" w:rsidRDefault="00DE4C11" w:rsidP="00DE4C11">
      <w:pPr>
        <w:pStyle w:val="TNR"/>
        <w:rPr>
          <w:lang w:val="ru-RU"/>
        </w:rPr>
      </w:pPr>
      <w:r w:rsidRPr="00D2710D">
        <w:rPr>
          <w:lang w:val="ru-RU"/>
        </w:rPr>
        <w:t>Объектом исследования является процесс управления личными финансами пользователя.</w:t>
      </w:r>
    </w:p>
    <w:p w14:paraId="063C98EA" w14:textId="47F3D339" w:rsidR="00DE4C11" w:rsidRPr="00D2710D" w:rsidRDefault="00DE4C11" w:rsidP="00DE4C11">
      <w:pPr>
        <w:pStyle w:val="TNR"/>
        <w:rPr>
          <w:lang w:val="ru-RU"/>
        </w:rPr>
      </w:pPr>
      <w:r w:rsidRPr="00D2710D">
        <w:rPr>
          <w:lang w:val="ru-RU"/>
        </w:rPr>
        <w:t>Предметом исследования являются методы и программные средства анализа и оптимизации персональных расходов.</w:t>
      </w:r>
    </w:p>
    <w:p w14:paraId="2F365FA6" w14:textId="17312251" w:rsidR="00D2710D" w:rsidRPr="00D7493F" w:rsidRDefault="00DE4C11" w:rsidP="00D2710D">
      <w:pPr>
        <w:pStyle w:val="TNR"/>
        <w:rPr>
          <w:lang w:val="ru-RU"/>
        </w:rPr>
      </w:pPr>
      <w:r w:rsidRPr="00D2710D">
        <w:rPr>
          <w:lang w:val="ru-RU"/>
        </w:rPr>
        <w:t>В первом разделе выполняется анализ предметной области и формирование требований. Во втором разделе рассматривается проектирование системы. В третьем разделе описывается реализация программного средства.</w:t>
      </w:r>
    </w:p>
    <w:p w14:paraId="548ED37E" w14:textId="0654763F" w:rsidR="00D2710D" w:rsidRPr="00D7493F" w:rsidRDefault="00D2710D">
      <w:pPr>
        <w:spacing w:after="160" w:line="259" w:lineRule="auto"/>
        <w:jc w:val="left"/>
        <w:rPr>
          <w:rFonts w:cstheme="minorBidi"/>
        </w:rPr>
      </w:pPr>
    </w:p>
    <w:p w14:paraId="575A7646" w14:textId="77777777" w:rsidR="00B04653" w:rsidRPr="00D7493F" w:rsidRDefault="00B04653" w:rsidP="00DE4C11">
      <w:pPr>
        <w:pStyle w:val="TNR"/>
        <w:rPr>
          <w:lang w:val="ru-RU"/>
        </w:rPr>
      </w:pPr>
    </w:p>
    <w:p w14:paraId="7C31AABF" w14:textId="4F12AC9B" w:rsidR="002E7CE1" w:rsidRPr="00D7493F" w:rsidRDefault="00B04653" w:rsidP="00B04653">
      <w:pPr>
        <w:spacing w:after="160" w:line="259" w:lineRule="auto"/>
        <w:jc w:val="left"/>
        <w:rPr>
          <w:rFonts w:cstheme="minorBidi"/>
        </w:rPr>
      </w:pPr>
      <w:r>
        <w:br w:type="page"/>
      </w:r>
    </w:p>
    <w:p w14:paraId="20B4616A" w14:textId="0F488737" w:rsidR="00523675" w:rsidRPr="00BE2C32" w:rsidRDefault="00523675" w:rsidP="003B463E">
      <w:pPr>
        <w:pStyle w:val="af0"/>
        <w:numPr>
          <w:ilvl w:val="0"/>
          <w:numId w:val="1"/>
        </w:numPr>
        <w:ind w:left="907" w:hanging="198"/>
        <w:rPr>
          <w:lang w:val="ru-RU"/>
        </w:rPr>
      </w:pPr>
      <w:r>
        <w:rPr>
          <w:lang w:val="ru-RU"/>
        </w:rPr>
        <w:lastRenderedPageBreak/>
        <w:t>Анализ прототипов, литературных источников и формирование требований к проектируемому программному средству</w:t>
      </w:r>
      <w:bookmarkEnd w:id="1"/>
    </w:p>
    <w:p w14:paraId="6E41BC6C" w14:textId="69058CF1" w:rsidR="001F461F" w:rsidRPr="001F461F" w:rsidRDefault="00523675" w:rsidP="00B04653">
      <w:pPr>
        <w:pStyle w:val="20"/>
      </w:pPr>
      <w:r>
        <w:t>Анализ предметной области</w:t>
      </w:r>
    </w:p>
    <w:p w14:paraId="6977FBDB" w14:textId="66708B14" w:rsidR="001F461F" w:rsidRPr="00D2710D" w:rsidRDefault="001F461F" w:rsidP="00AE21AE">
      <w:pPr>
        <w:pStyle w:val="TNR"/>
        <w:rPr>
          <w:lang w:val="ru-RU"/>
        </w:rPr>
      </w:pPr>
      <w:r w:rsidRPr="00D2710D">
        <w:rPr>
          <w:lang w:val="ru-RU"/>
        </w:rPr>
        <w:t>В последние годы наблюдается устойчивый рост интереса к цифровым инструментам управления личными финансами. Распространение мобильных устройств, онлайн-банкинга и финансовых технологий способствует активному развитию систем, предназначенных для анализа расходов, планирования бюджета и повышения финансовой грамотности пользователей. Данные системы позволяют автоматизировать учет финансовых операций, анализировать структуру расходов, формировать финансовые цели и принимать более обоснованные решения при управлении личным бюджетом.</w:t>
      </w:r>
    </w:p>
    <w:p w14:paraId="6FCB30D9" w14:textId="56420EB3" w:rsidR="001F461F" w:rsidRPr="00D2710D" w:rsidRDefault="001F461F" w:rsidP="00AE21AE">
      <w:pPr>
        <w:pStyle w:val="TNR"/>
        <w:rPr>
          <w:lang w:val="ru-RU"/>
        </w:rPr>
      </w:pPr>
      <w:r w:rsidRPr="00D2710D">
        <w:rPr>
          <w:lang w:val="ru-RU"/>
        </w:rPr>
        <w:t>Дополнительно следует отметить, что развитие цифровой экономики привело к увеличению объема финансовых данных, генерируемых пользователями. Это обусловило необходимость создания интеллектуальных систем, способных не только фиксировать финансовые операции, но и осуществлять их комплексный анализ. В частности, современные программные средства все чаще включают функции прогнозирования расходов, выявления аномалий в финансовом поведении и формирования рекомендаций по оптимизации бюджета [4].</w:t>
      </w:r>
    </w:p>
    <w:p w14:paraId="51013D79" w14:textId="3F3ABFB8" w:rsidR="001F461F" w:rsidRPr="00D2710D" w:rsidRDefault="001F461F" w:rsidP="00AE21AE">
      <w:pPr>
        <w:pStyle w:val="TNR"/>
        <w:rPr>
          <w:lang w:val="ru-RU"/>
        </w:rPr>
      </w:pPr>
      <w:r w:rsidRPr="00D2710D">
        <w:rPr>
          <w:lang w:val="ru-RU"/>
        </w:rPr>
        <w:t>Актуальность разработки таких систем подтверждается динамикой развития рынка. По данным аналитических исследований, мировой рынок приложений для управления личными финансами в 2023 году оценивался примерно в 101,75 млрд долларов США, а к 2032 году может достичь 675 млрд долларов США при среднем ежегодном темпе роста около 23,4 % [1]. По оценкам аналитиков, количество пользователей подобных приложений может достигнуть 1,8 млрд человек к 2025 году, что свидетельствует о значительном росте популярности цифровых инструментов для контроля расходов и планирования бюджета [2].</w:t>
      </w:r>
    </w:p>
    <w:p w14:paraId="16710F1F" w14:textId="4BD9D5C0" w:rsidR="001F461F" w:rsidRPr="00D2710D" w:rsidRDefault="001F461F" w:rsidP="00AE21AE">
      <w:pPr>
        <w:pStyle w:val="TNR"/>
        <w:rPr>
          <w:lang w:val="ru-RU"/>
        </w:rPr>
      </w:pPr>
      <w:r w:rsidRPr="00D2710D">
        <w:rPr>
          <w:lang w:val="ru-RU"/>
        </w:rPr>
        <w:t>С точки зрения информационных технологий, системы управления личными финансами относятся к классу информационно-аналитических систем, предназначенных для сбора, хранения, обработки и визуализации данных. В таких системах широко применяются методы анализа данных, включая статистические методы, алгоритмы классификации и прогнозирования, а также инструменты визуальной аналитики. Использование подобных методов позволяет пользователям получать наглядное представление о своих финансовых потоках и выявлять неэффективные модели расходования средств [5].</w:t>
      </w:r>
    </w:p>
    <w:p w14:paraId="4A2A512B" w14:textId="67629D17" w:rsidR="001F461F" w:rsidRPr="00D2710D" w:rsidRDefault="001F461F" w:rsidP="00AE21AE">
      <w:pPr>
        <w:pStyle w:val="TNR"/>
        <w:rPr>
          <w:lang w:val="ru-RU"/>
        </w:rPr>
      </w:pPr>
      <w:r w:rsidRPr="00D2710D">
        <w:rPr>
          <w:lang w:val="ru-RU"/>
        </w:rPr>
        <w:lastRenderedPageBreak/>
        <w:t>Современные системы управления личными финансами предоставляют пользователям функции автоматической категоризации расходов, построения аналитических отчетов и визуализации финансовых данных. Исследования показывают, что около 60 % пользователей при выборе финансового приложения обращают внимание прежде всего на функции бюджетирования и анализа расходов [3]. При этом важную роль играет удобство пользовательского интерфейса и скорость взаимодействия с системой, что напрямую влияет на уровень вовлеченности пользователей [6].</w:t>
      </w:r>
    </w:p>
    <w:p w14:paraId="390F5899" w14:textId="4D31574B" w:rsidR="001F461F" w:rsidRPr="00D2710D" w:rsidRDefault="001F461F" w:rsidP="00AE21AE">
      <w:pPr>
        <w:pStyle w:val="TNR"/>
        <w:rPr>
          <w:lang w:val="ru-RU"/>
        </w:rPr>
      </w:pPr>
      <w:r w:rsidRPr="00D2710D">
        <w:rPr>
          <w:lang w:val="ru-RU"/>
        </w:rPr>
        <w:t>Особое значение в данной предметной области имеет обеспечение безопасности и конфиденциальности данных. Финансовые приложения работают с чувствительной информацией, включая сведения о доходах, расходах и банковских операциях пользователей. В связи с этим необходимо применение современных методов защиты информации, таких как шифрование данных, многофакторная аутентификация и разграничение прав доступа [7].</w:t>
      </w:r>
    </w:p>
    <w:p w14:paraId="46F13C3D" w14:textId="38B63498" w:rsidR="00523675" w:rsidRPr="00D2710D" w:rsidRDefault="001F461F" w:rsidP="00AE21AE">
      <w:pPr>
        <w:pStyle w:val="TNR"/>
        <w:rPr>
          <w:lang w:val="ru-RU"/>
        </w:rPr>
      </w:pPr>
      <w:r w:rsidRPr="00D2710D">
        <w:rPr>
          <w:lang w:val="ru-RU"/>
        </w:rPr>
        <w:t xml:space="preserve">Таким образом, разработка информационных систем для анализа и оптимизации персональных расходов является актуальной задачей, направленной на повышение эффективности управления личными финансами, улучшение финансовой дисциплины пользователей и внедрение интеллектуальных методов анализа данных в повседневную </w:t>
      </w:r>
      <w:proofErr w:type="spellStart"/>
      <w:proofErr w:type="gramStart"/>
      <w:r w:rsidRPr="00D2710D">
        <w:rPr>
          <w:lang w:val="ru-RU"/>
        </w:rPr>
        <w:t>практику.</w:t>
      </w:r>
      <w:bookmarkStart w:id="3" w:name="_Toc198743870"/>
      <w:r w:rsidR="00523675" w:rsidRPr="00D2710D">
        <w:rPr>
          <w:lang w:val="ru-RU"/>
        </w:rPr>
        <w:t>Анализ</w:t>
      </w:r>
      <w:proofErr w:type="spellEnd"/>
      <w:proofErr w:type="gramEnd"/>
      <w:r w:rsidR="00523675" w:rsidRPr="00D2710D">
        <w:rPr>
          <w:lang w:val="ru-RU"/>
        </w:rPr>
        <w:t xml:space="preserve"> существующих аналогов</w:t>
      </w:r>
      <w:bookmarkEnd w:id="3"/>
    </w:p>
    <w:p w14:paraId="27C7D4C9" w14:textId="6D20B584" w:rsidR="002522E8" w:rsidRPr="00D2710D" w:rsidRDefault="001F461F" w:rsidP="00AE21AE">
      <w:pPr>
        <w:pStyle w:val="TNR"/>
        <w:rPr>
          <w:lang w:val="ru-RU"/>
        </w:rPr>
      </w:pPr>
      <w:r w:rsidRPr="00D2710D">
        <w:rPr>
          <w:lang w:val="ru-RU"/>
        </w:rPr>
        <w:t>На современном рынке представлено большое количество программных решений, предназначенных для управления личными финансами и анализа расходов. Такие системы позволяют пользователям отслеживать доходы и расходы, формировать бюджеты, анализировать структуру затрат и получать рекомендации по оптимизации финансов. Развитие данного класса программных средств обусловлено ростом цифровых финансовых сервисов, доступностью мобильных устройств и необходимостью повышения финансовой грамотности населения.</w:t>
      </w:r>
    </w:p>
    <w:p w14:paraId="1AE07AEC" w14:textId="614E67A3" w:rsidR="001F461F" w:rsidRDefault="001F461F" w:rsidP="00AE21AE">
      <w:pPr>
        <w:pStyle w:val="TNR"/>
      </w:pPr>
      <w:r w:rsidRPr="00D2710D">
        <w:rPr>
          <w:lang w:val="ru-RU"/>
        </w:rPr>
        <w:t xml:space="preserve">Современные приложения для управления личными финансами реализуют широкий спектр функций, включая автоматическую синхронизацию с банковскими счетами, интеллектуальную категоризацию транзакций, формирование аналитических отчетов, а также визуализацию финансовых данных в виде графиков и диаграмм. Дополнительно некоторые системы используют методы анализа данных для прогнозирования расходов и формирования персонализированных рекомендаций пользователю </w:t>
      </w:r>
      <w:r w:rsidRPr="001F461F">
        <w:t>[4].</w:t>
      </w:r>
    </w:p>
    <w:p w14:paraId="17EABAE6" w14:textId="1B5CCF7C" w:rsidR="001F461F" w:rsidRDefault="001F461F" w:rsidP="00AE21AE">
      <w:pPr>
        <w:pStyle w:val="TNR"/>
      </w:pPr>
      <w:r>
        <w:t>Подобные приложения можно условно классифицировать по нескольким категориям:</w:t>
      </w:r>
    </w:p>
    <w:p w14:paraId="0FB79A92" w14:textId="7EDC4FED" w:rsidR="001F461F" w:rsidRPr="00D2710D" w:rsidRDefault="001F461F" w:rsidP="000E21C8">
      <w:pPr>
        <w:pStyle w:val="2"/>
        <w:numPr>
          <w:ilvl w:val="1"/>
          <w:numId w:val="13"/>
        </w:numPr>
        <w:rPr>
          <w:lang w:val="ru-RU"/>
        </w:rPr>
      </w:pPr>
      <w:r w:rsidRPr="00D2710D">
        <w:rPr>
          <w:lang w:val="ru-RU"/>
        </w:rPr>
        <w:t xml:space="preserve">Приложения для учета личных финансов (например, </w:t>
      </w:r>
      <w:r w:rsidRPr="00B04653">
        <w:t>Mint</w:t>
      </w:r>
      <w:r w:rsidRPr="00D2710D">
        <w:rPr>
          <w:lang w:val="ru-RU"/>
        </w:rPr>
        <w:t xml:space="preserve">, </w:t>
      </w:r>
      <w:r w:rsidRPr="00B04653">
        <w:t>Wallet</w:t>
      </w:r>
      <w:r w:rsidRPr="00D2710D">
        <w:rPr>
          <w:lang w:val="ru-RU"/>
        </w:rPr>
        <w:t xml:space="preserve">, </w:t>
      </w:r>
      <w:proofErr w:type="spellStart"/>
      <w:r w:rsidRPr="00B04653">
        <w:t>Monefy</w:t>
      </w:r>
      <w:proofErr w:type="spellEnd"/>
      <w:r w:rsidRPr="00D2710D">
        <w:rPr>
          <w:lang w:val="ru-RU"/>
        </w:rPr>
        <w:t xml:space="preserve">) — ориентированы на фиксацию доходов и расходов, категоризацию </w:t>
      </w:r>
      <w:r w:rsidRPr="00D2710D">
        <w:rPr>
          <w:lang w:val="ru-RU"/>
        </w:rPr>
        <w:lastRenderedPageBreak/>
        <w:t>транзакций и формирование базовых отчетов. Основной акцент в таких системах делается на простоте использования и скорости ввода данных</w:t>
      </w:r>
      <w:r w:rsidR="00B04653" w:rsidRPr="00D2710D">
        <w:rPr>
          <w:lang w:val="ru-RU"/>
        </w:rPr>
        <w:t>;</w:t>
      </w:r>
    </w:p>
    <w:p w14:paraId="60C1DBCC" w14:textId="567641C7" w:rsidR="001F461F" w:rsidRPr="00B04653" w:rsidRDefault="001F461F" w:rsidP="000E21C8">
      <w:pPr>
        <w:pStyle w:val="2"/>
        <w:numPr>
          <w:ilvl w:val="1"/>
          <w:numId w:val="25"/>
        </w:numPr>
      </w:pPr>
      <w:r w:rsidRPr="00D2710D">
        <w:rPr>
          <w:lang w:val="ru-RU"/>
        </w:rPr>
        <w:t xml:space="preserve">Системы бюджетирования и финансового планирования (например, </w:t>
      </w:r>
      <w:r w:rsidRPr="00B04653">
        <w:t>YNAB</w:t>
      </w:r>
      <w:r w:rsidRPr="00D2710D">
        <w:rPr>
          <w:lang w:val="ru-RU"/>
        </w:rPr>
        <w:t xml:space="preserve"> — </w:t>
      </w:r>
      <w:r w:rsidRPr="00B04653">
        <w:t>You</w:t>
      </w:r>
      <w:r w:rsidRPr="00D2710D">
        <w:rPr>
          <w:lang w:val="ru-RU"/>
        </w:rPr>
        <w:t xml:space="preserve"> </w:t>
      </w:r>
      <w:r w:rsidRPr="00B04653">
        <w:t>Need</w:t>
      </w:r>
      <w:r w:rsidRPr="00D2710D">
        <w:rPr>
          <w:lang w:val="ru-RU"/>
        </w:rPr>
        <w:t xml:space="preserve"> </w:t>
      </w:r>
      <w:r w:rsidRPr="00B04653">
        <w:t>a</w:t>
      </w:r>
      <w:r w:rsidRPr="00D2710D">
        <w:rPr>
          <w:lang w:val="ru-RU"/>
        </w:rPr>
        <w:t xml:space="preserve"> </w:t>
      </w:r>
      <w:r w:rsidRPr="00B04653">
        <w:t>Budget</w:t>
      </w:r>
      <w:r w:rsidRPr="00D2710D">
        <w:rPr>
          <w:lang w:val="ru-RU"/>
        </w:rPr>
        <w:t xml:space="preserve">, </w:t>
      </w:r>
      <w:proofErr w:type="spellStart"/>
      <w:r w:rsidRPr="00B04653">
        <w:t>PocketGuard</w:t>
      </w:r>
      <w:proofErr w:type="spellEnd"/>
      <w:r w:rsidRPr="00D2710D">
        <w:rPr>
          <w:lang w:val="ru-RU"/>
        </w:rPr>
        <w:t xml:space="preserve">) — предоставляют инструменты для планирования бюджета, постановки финансовых целей, контроля лимитов расходов и анализа отклонений от запланированных показателей. </w:t>
      </w:r>
      <w:proofErr w:type="spellStart"/>
      <w:r w:rsidRPr="00B04653">
        <w:t>Такие</w:t>
      </w:r>
      <w:proofErr w:type="spellEnd"/>
      <w:r w:rsidRPr="00B04653">
        <w:t xml:space="preserve"> </w:t>
      </w:r>
      <w:proofErr w:type="spellStart"/>
      <w:r w:rsidRPr="00B04653">
        <w:t>системы</w:t>
      </w:r>
      <w:proofErr w:type="spellEnd"/>
      <w:r w:rsidRPr="00B04653">
        <w:t xml:space="preserve"> </w:t>
      </w:r>
      <w:proofErr w:type="spellStart"/>
      <w:r w:rsidRPr="00B04653">
        <w:t>часто</w:t>
      </w:r>
      <w:proofErr w:type="spellEnd"/>
      <w:r w:rsidRPr="00B04653">
        <w:t xml:space="preserve"> </w:t>
      </w:r>
      <w:proofErr w:type="spellStart"/>
      <w:r w:rsidRPr="00B04653">
        <w:t>используют</w:t>
      </w:r>
      <w:proofErr w:type="spellEnd"/>
      <w:r w:rsidRPr="00B04653">
        <w:t xml:space="preserve"> </w:t>
      </w:r>
      <w:proofErr w:type="spellStart"/>
      <w:r w:rsidRPr="00B04653">
        <w:t>определенные</w:t>
      </w:r>
      <w:proofErr w:type="spellEnd"/>
      <w:r w:rsidRPr="00B04653">
        <w:t xml:space="preserve"> </w:t>
      </w:r>
      <w:proofErr w:type="spellStart"/>
      <w:r w:rsidRPr="00B04653">
        <w:t>методики</w:t>
      </w:r>
      <w:proofErr w:type="spellEnd"/>
      <w:r w:rsidRPr="00B04653">
        <w:t xml:space="preserve"> </w:t>
      </w:r>
      <w:proofErr w:type="spellStart"/>
      <w:r w:rsidRPr="00B04653">
        <w:t>финансового</w:t>
      </w:r>
      <w:proofErr w:type="spellEnd"/>
      <w:r w:rsidRPr="00B04653">
        <w:t xml:space="preserve"> </w:t>
      </w:r>
      <w:proofErr w:type="spellStart"/>
      <w:r w:rsidRPr="00B04653">
        <w:t>управления</w:t>
      </w:r>
      <w:proofErr w:type="spellEnd"/>
      <w:r w:rsidR="00B04653" w:rsidRPr="00B04653">
        <w:t>;</w:t>
      </w:r>
    </w:p>
    <w:p w14:paraId="6C071C8B" w14:textId="69373D89" w:rsidR="001F461F" w:rsidRPr="00D2710D" w:rsidRDefault="001F461F" w:rsidP="00B04653">
      <w:pPr>
        <w:pStyle w:val="2"/>
        <w:rPr>
          <w:lang w:val="ru-RU"/>
        </w:rPr>
      </w:pPr>
      <w:r w:rsidRPr="00D2710D">
        <w:rPr>
          <w:lang w:val="ru-RU"/>
        </w:rPr>
        <w:t xml:space="preserve">Мобильные финансовые менеджеры (например, </w:t>
      </w:r>
      <w:proofErr w:type="spellStart"/>
      <w:r w:rsidRPr="00B04653">
        <w:t>CoinKeeper</w:t>
      </w:r>
      <w:proofErr w:type="spellEnd"/>
      <w:r w:rsidRPr="00D2710D">
        <w:rPr>
          <w:lang w:val="ru-RU"/>
        </w:rPr>
        <w:t xml:space="preserve">, </w:t>
      </w:r>
      <w:proofErr w:type="spellStart"/>
      <w:r w:rsidRPr="00B04653">
        <w:t>Zenmoney</w:t>
      </w:r>
      <w:proofErr w:type="spellEnd"/>
      <w:r w:rsidRPr="00D2710D">
        <w:rPr>
          <w:lang w:val="ru-RU"/>
        </w:rPr>
        <w:t>) — предназначены для повседневного контроля расходов и удобного ввода транзакций с мобильных устройств. Они ориентированы на оперативность и доступность, обеспечивая пользователю быстрый доступ к информации о текущем состоянии бюджета</w:t>
      </w:r>
      <w:r w:rsidR="00B04653" w:rsidRPr="00D2710D">
        <w:rPr>
          <w:lang w:val="ru-RU"/>
        </w:rPr>
        <w:t>;</w:t>
      </w:r>
    </w:p>
    <w:p w14:paraId="52907B5F" w14:textId="4586453B" w:rsidR="001F461F" w:rsidRPr="00D2710D" w:rsidRDefault="001F461F" w:rsidP="00B04653">
      <w:pPr>
        <w:pStyle w:val="2"/>
        <w:rPr>
          <w:lang w:val="ru-RU"/>
        </w:rPr>
      </w:pPr>
      <w:r w:rsidRPr="00D2710D">
        <w:rPr>
          <w:lang w:val="ru-RU"/>
        </w:rPr>
        <w:t>Веб-ориентированные финансовые платформы — представляют собой комплексные решения, обеспечивающие доступ к системе через браузер и интеграцию с различными сервисами. Такие системы чаще всего обладают расширенными аналитическими возможностями и поддерживают работу с большими объемами данных.</w:t>
      </w:r>
    </w:p>
    <w:p w14:paraId="44EAD0BF" w14:textId="56D5FF3E" w:rsidR="001F461F" w:rsidRPr="00D2710D" w:rsidRDefault="001F461F" w:rsidP="00AE21AE">
      <w:pPr>
        <w:pStyle w:val="TNR"/>
        <w:rPr>
          <w:lang w:val="ru-RU"/>
        </w:rPr>
      </w:pPr>
      <w:r w:rsidRPr="00D2710D">
        <w:rPr>
          <w:lang w:val="ru-RU"/>
        </w:rPr>
        <w:t>Согласно аналитическим исследованиям, более 60 % пользователей финансовых приложений используют их прежде всего для контроля расходов и анализа бюджета, что подтверждает высокую востребованность подобных систем [</w:t>
      </w:r>
      <w:r w:rsidR="00AE21AE" w:rsidRPr="00D2710D">
        <w:rPr>
          <w:lang w:val="ru-RU"/>
        </w:rPr>
        <w:t>3</w:t>
      </w:r>
      <w:r w:rsidRPr="00D2710D">
        <w:rPr>
          <w:lang w:val="ru-RU"/>
        </w:rPr>
        <w:t xml:space="preserve">]. При этом рынок приложений для управления личными финансами продолжает активно расти благодаря распространению мобильных технологий, развитию открытых банковских </w:t>
      </w:r>
      <w:r w:rsidRPr="001F461F">
        <w:t>API</w:t>
      </w:r>
      <w:r w:rsidRPr="00D2710D">
        <w:rPr>
          <w:lang w:val="ru-RU"/>
        </w:rPr>
        <w:t xml:space="preserve"> и увеличению числа пользователей цифровых финансовых сервисов [2].</w:t>
      </w:r>
    </w:p>
    <w:p w14:paraId="5FA3C060" w14:textId="72CB165F" w:rsidR="00A43085" w:rsidRPr="00DE4C11" w:rsidRDefault="001F461F" w:rsidP="00AE21AE">
      <w:pPr>
        <w:pStyle w:val="TNR"/>
        <w:rPr>
          <w:lang w:val="ru-RU"/>
        </w:rPr>
      </w:pPr>
      <w:r w:rsidRPr="00D2710D">
        <w:rPr>
          <w:lang w:val="ru-RU"/>
        </w:rPr>
        <w:t>Несмотря на широкий выбор существующих решений, многие из них имеют ряд ограничений, связанных с зависимостью от банковских интеграций, ограниченной доступностью в отдельных регионах, наличием платных функций, а также недостаточно развитой аналитикой и возможностями прогнозирования. Это определяет необходимость разработки новых систем, направленных на устранение указанных недостатков и повышение эффективности управления личными финансами пользователей [5]</w:t>
      </w:r>
      <w:r w:rsidR="002522E8" w:rsidRPr="00D2710D">
        <w:rPr>
          <w:lang w:val="ru-RU"/>
        </w:rPr>
        <w:t>.</w:t>
      </w:r>
      <w:r w:rsidR="00A43085" w:rsidRPr="00D2710D">
        <w:rPr>
          <w:lang w:val="ru-RU"/>
        </w:rPr>
        <w:t xml:space="preserve"> </w:t>
      </w:r>
    </w:p>
    <w:p w14:paraId="281C0AF1" w14:textId="50006DAC" w:rsidR="00523675" w:rsidRDefault="002522E8" w:rsidP="00B04653">
      <w:pPr>
        <w:pStyle w:val="30"/>
      </w:pPr>
      <w:r w:rsidRPr="00B04653">
        <w:t>Mint</w:t>
      </w:r>
    </w:p>
    <w:p w14:paraId="1E828FF0" w14:textId="439BB8D4" w:rsidR="002522E8" w:rsidRPr="00D2710D" w:rsidRDefault="00A43085" w:rsidP="00AE21AE">
      <w:pPr>
        <w:pStyle w:val="TNR"/>
        <w:rPr>
          <w:rFonts w:eastAsia="Times New Roman"/>
          <w:bCs/>
          <w:lang w:val="ru-RU"/>
        </w:rPr>
      </w:pPr>
      <w:r>
        <w:t>Mint</w:t>
      </w:r>
      <w:r w:rsidRPr="00D2710D">
        <w:rPr>
          <w:lang w:val="ru-RU"/>
        </w:rPr>
        <w:t xml:space="preserve"> — одно из наиболее известных и широко распространенных приложений для управления личными финансами, разработанное компанией </w:t>
      </w:r>
      <w:r>
        <w:t>Intuit</w:t>
      </w:r>
      <w:r w:rsidRPr="00D2710D">
        <w:rPr>
          <w:lang w:val="ru-RU"/>
        </w:rPr>
        <w:t>. Данный сервис представляет собой веб-ориентированную платформу, которая позволяет пользователям централизованно управлять своими финансовыми данными за счет интеграции с банковскими счетами, кредитными картами и другими финансовыми инструментами</w:t>
      </w:r>
      <w:r w:rsidR="002522E8" w:rsidRPr="00D2710D">
        <w:rPr>
          <w:rFonts w:eastAsia="Times New Roman"/>
          <w:bCs/>
          <w:lang w:val="ru-RU"/>
        </w:rPr>
        <w:t>.</w:t>
      </w:r>
    </w:p>
    <w:p w14:paraId="480E6E16" w14:textId="281A45E3" w:rsidR="00A43085" w:rsidRPr="00D2710D" w:rsidRDefault="00A43085" w:rsidP="00AE21AE">
      <w:pPr>
        <w:pStyle w:val="TNR"/>
        <w:rPr>
          <w:rFonts w:eastAsia="Times New Roman"/>
          <w:bCs/>
          <w:lang w:val="ru-RU"/>
        </w:rPr>
      </w:pPr>
      <w:r w:rsidRPr="00D2710D">
        <w:rPr>
          <w:lang w:val="ru-RU"/>
        </w:rPr>
        <w:lastRenderedPageBreak/>
        <w:t xml:space="preserve">Основной особенностью </w:t>
      </w:r>
      <w:r>
        <w:t>Mint</w:t>
      </w:r>
      <w:r w:rsidRPr="00D2710D">
        <w:rPr>
          <w:lang w:val="ru-RU"/>
        </w:rPr>
        <w:t xml:space="preserve"> является высокий уровень автоматизации процессов учета и анализа финансов. Система осуществляет автоматическую загрузку транзакций, их обработку и последующую категоризацию, что позволяет значительно снизить участие пользователя в процессе ведения учета. Кроме того, </w:t>
      </w:r>
      <w:r>
        <w:t>Mint</w:t>
      </w:r>
      <w:r w:rsidRPr="00D2710D">
        <w:rPr>
          <w:lang w:val="ru-RU"/>
        </w:rPr>
        <w:t xml:space="preserve"> предоставляет инструменты для формирования бюджетов, анализа расходов и визуализации финансовой информации.</w:t>
      </w:r>
    </w:p>
    <w:p w14:paraId="627D81FB" w14:textId="1A9C0D56" w:rsidR="00523675" w:rsidRDefault="00523675" w:rsidP="00AE21AE">
      <w:pPr>
        <w:pStyle w:val="TNR"/>
      </w:pPr>
      <w:proofErr w:type="spellStart"/>
      <w:r>
        <w:t>Достоинства</w:t>
      </w:r>
      <w:proofErr w:type="spellEnd"/>
      <w:r>
        <w:t xml:space="preserve"> </w:t>
      </w:r>
      <w:r w:rsidR="002522E8">
        <w:t>Mint</w:t>
      </w:r>
      <w:r>
        <w:t xml:space="preserve">: </w:t>
      </w:r>
    </w:p>
    <w:p w14:paraId="2C788880" w14:textId="39929D5F" w:rsidR="002522E8" w:rsidRPr="00315A2B" w:rsidRDefault="002522E8" w:rsidP="000E21C8">
      <w:pPr>
        <w:pStyle w:val="2"/>
        <w:numPr>
          <w:ilvl w:val="1"/>
          <w:numId w:val="26"/>
        </w:numPr>
        <w:rPr>
          <w:lang w:val="ru-RU"/>
        </w:rPr>
      </w:pPr>
      <w:r w:rsidRPr="00D2710D">
        <w:rPr>
          <w:lang w:val="ru-RU"/>
        </w:rPr>
        <w:t xml:space="preserve">Автоматическая синхронизация с банковскими счетами. </w:t>
      </w:r>
      <w:r w:rsidRPr="00315A2B">
        <w:rPr>
          <w:lang w:val="ru-RU"/>
        </w:rPr>
        <w:t>Приложение автоматически импортирует транзакции из банковских аккаунтов и кредитных карт, что значительно упрощает процесс учета финансов</w:t>
      </w:r>
      <w:r w:rsidR="00315A2B" w:rsidRPr="00315A2B">
        <w:rPr>
          <w:lang w:val="ru-RU"/>
        </w:rPr>
        <w:t>;</w:t>
      </w:r>
    </w:p>
    <w:p w14:paraId="15B28E62" w14:textId="22D4AB14" w:rsidR="002522E8" w:rsidRPr="00315A2B" w:rsidRDefault="002522E8" w:rsidP="000E21C8">
      <w:pPr>
        <w:pStyle w:val="2"/>
        <w:numPr>
          <w:ilvl w:val="1"/>
          <w:numId w:val="26"/>
        </w:numPr>
        <w:rPr>
          <w:lang w:val="ru-RU"/>
        </w:rPr>
      </w:pPr>
      <w:r w:rsidRPr="00D2710D">
        <w:rPr>
          <w:lang w:val="ru-RU"/>
        </w:rPr>
        <w:t xml:space="preserve">Автоматическая категоризация расходов. </w:t>
      </w:r>
      <w:r w:rsidRPr="00315A2B">
        <w:rPr>
          <w:lang w:val="ru-RU"/>
        </w:rPr>
        <w:t>Система анализирует транзакции и распределяет их по категориям (питание, транспорт, развлечения и др.), позволяя пользователю быстро анализировать структуру расходов</w:t>
      </w:r>
      <w:r w:rsidR="00315A2B" w:rsidRPr="00315A2B">
        <w:rPr>
          <w:lang w:val="ru-RU"/>
        </w:rPr>
        <w:t>;</w:t>
      </w:r>
    </w:p>
    <w:p w14:paraId="55FDE06F" w14:textId="72BC27FD" w:rsidR="002522E8" w:rsidRPr="00315A2B" w:rsidRDefault="002522E8" w:rsidP="000E21C8">
      <w:pPr>
        <w:pStyle w:val="2"/>
        <w:numPr>
          <w:ilvl w:val="1"/>
          <w:numId w:val="26"/>
        </w:numPr>
        <w:rPr>
          <w:lang w:val="ru-RU"/>
        </w:rPr>
      </w:pPr>
      <w:r w:rsidRPr="00315A2B">
        <w:rPr>
          <w:lang w:val="ru-RU"/>
        </w:rPr>
        <w:t>Функции бюджетирования. Пользователь может устанавливать лимиты расходов для различных категорий и получать уведомления при их превышении</w:t>
      </w:r>
      <w:r w:rsidR="00315A2B" w:rsidRPr="00315A2B">
        <w:rPr>
          <w:lang w:val="ru-RU"/>
        </w:rPr>
        <w:t>;</w:t>
      </w:r>
    </w:p>
    <w:p w14:paraId="455EEF42" w14:textId="79043C4B" w:rsidR="00523675" w:rsidRPr="00315A2B" w:rsidRDefault="002522E8" w:rsidP="000E21C8">
      <w:pPr>
        <w:pStyle w:val="2"/>
        <w:numPr>
          <w:ilvl w:val="1"/>
          <w:numId w:val="26"/>
        </w:numPr>
        <w:rPr>
          <w:lang w:val="ru-RU"/>
        </w:rPr>
      </w:pPr>
      <w:r w:rsidRPr="00D2710D">
        <w:rPr>
          <w:lang w:val="ru-RU"/>
        </w:rPr>
        <w:t xml:space="preserve">Наглядная визуализация данных. </w:t>
      </w:r>
      <w:r w:rsidRPr="00315A2B">
        <w:rPr>
          <w:lang w:val="ru-RU"/>
        </w:rPr>
        <w:t>Приложение предоставляет графики и диаграммы, позволяющие анализировать финансовую активность</w:t>
      </w:r>
      <w:r w:rsidR="00315A2B" w:rsidRPr="00315A2B">
        <w:rPr>
          <w:lang w:val="ru-RU"/>
        </w:rPr>
        <w:t>;</w:t>
      </w:r>
    </w:p>
    <w:p w14:paraId="483D87B4" w14:textId="4FF265F7" w:rsidR="00A43085" w:rsidRPr="00315A2B" w:rsidRDefault="00A43085" w:rsidP="000E21C8">
      <w:pPr>
        <w:pStyle w:val="2"/>
        <w:numPr>
          <w:ilvl w:val="1"/>
          <w:numId w:val="26"/>
        </w:numPr>
        <w:rPr>
          <w:lang w:val="ru-RU"/>
        </w:rPr>
      </w:pPr>
      <w:r w:rsidRPr="00D2710D">
        <w:rPr>
          <w:rStyle w:val="afd"/>
          <w:b w:val="0"/>
          <w:lang w:val="ru-RU"/>
        </w:rPr>
        <w:t>Централизация финансовой информации</w:t>
      </w:r>
      <w:r w:rsidRPr="00D2710D">
        <w:rPr>
          <w:rStyle w:val="afd"/>
          <w:lang w:val="ru-RU"/>
        </w:rPr>
        <w:t>.</w:t>
      </w:r>
      <w:r w:rsidRPr="00D2710D">
        <w:rPr>
          <w:lang w:val="ru-RU"/>
        </w:rPr>
        <w:t xml:space="preserve"> </w:t>
      </w:r>
      <w:r>
        <w:t>Mint</w:t>
      </w:r>
      <w:r w:rsidRPr="00315A2B">
        <w:rPr>
          <w:lang w:val="ru-RU"/>
        </w:rPr>
        <w:t xml:space="preserve"> объединяет данные из различных источников, что обеспечивает комплексный подход к управлению личными финансами</w:t>
      </w:r>
      <w:r w:rsidR="00315A2B" w:rsidRPr="00315A2B">
        <w:rPr>
          <w:lang w:val="ru-RU"/>
        </w:rPr>
        <w:t>.</w:t>
      </w:r>
    </w:p>
    <w:p w14:paraId="660D8619" w14:textId="3A96EB50" w:rsidR="00523675" w:rsidRDefault="00523675" w:rsidP="00AE21AE">
      <w:pPr>
        <w:pStyle w:val="TNR"/>
      </w:pPr>
      <w:proofErr w:type="spellStart"/>
      <w:r>
        <w:t>Недостатки</w:t>
      </w:r>
      <w:proofErr w:type="spellEnd"/>
      <w:r>
        <w:t xml:space="preserve"> </w:t>
      </w:r>
      <w:r w:rsidR="005A4D2E">
        <w:t>Mint</w:t>
      </w:r>
      <w:r>
        <w:t xml:space="preserve">: </w:t>
      </w:r>
    </w:p>
    <w:p w14:paraId="4E56C9AA" w14:textId="0B980FC3" w:rsidR="002522E8" w:rsidRPr="00315A2B" w:rsidRDefault="002522E8" w:rsidP="000E21C8">
      <w:pPr>
        <w:pStyle w:val="2"/>
        <w:numPr>
          <w:ilvl w:val="1"/>
          <w:numId w:val="16"/>
        </w:numPr>
        <w:rPr>
          <w:lang w:val="ru-RU"/>
        </w:rPr>
      </w:pPr>
      <w:r w:rsidRPr="00315A2B">
        <w:rPr>
          <w:lang w:val="ru-RU"/>
        </w:rPr>
        <w:t>Ограниченная доступность. Сервис ориентирован преимущественно на пользователей США и Канады, что делает его использование затруднительным в других странах</w:t>
      </w:r>
      <w:r w:rsidR="00315A2B" w:rsidRPr="00315A2B">
        <w:rPr>
          <w:lang w:val="ru-RU"/>
        </w:rPr>
        <w:t>;</w:t>
      </w:r>
    </w:p>
    <w:p w14:paraId="320AACDA" w14:textId="422888B5" w:rsidR="002522E8" w:rsidRPr="00315A2B" w:rsidRDefault="002522E8" w:rsidP="00AE21AE">
      <w:pPr>
        <w:pStyle w:val="2"/>
        <w:rPr>
          <w:lang w:val="ru-RU"/>
        </w:rPr>
      </w:pPr>
      <w:r w:rsidRPr="00315A2B">
        <w:rPr>
          <w:lang w:val="ru-RU"/>
        </w:rPr>
        <w:t>Зависимость от банковской интеграции. Без подключения банковских счетов функциональность приложения значительно снижается</w:t>
      </w:r>
      <w:r w:rsidR="00315A2B" w:rsidRPr="00315A2B">
        <w:rPr>
          <w:lang w:val="ru-RU"/>
        </w:rPr>
        <w:t>;</w:t>
      </w:r>
    </w:p>
    <w:p w14:paraId="3544EA48" w14:textId="3F07A850" w:rsidR="002522E8" w:rsidRPr="00315A2B" w:rsidRDefault="002522E8" w:rsidP="00AE21AE">
      <w:pPr>
        <w:pStyle w:val="2"/>
        <w:rPr>
          <w:lang w:val="ru-RU"/>
        </w:rPr>
      </w:pPr>
      <w:r w:rsidRPr="00D2710D">
        <w:rPr>
          <w:lang w:val="ru-RU"/>
        </w:rPr>
        <w:t xml:space="preserve">Вопросы конфиденциальности. </w:t>
      </w:r>
      <w:r w:rsidRPr="00315A2B">
        <w:rPr>
          <w:lang w:val="ru-RU"/>
        </w:rPr>
        <w:t>Некоторые пользователи выражают обеспокоенность необходимостью предоставления доступа к банковским данным</w:t>
      </w:r>
      <w:r w:rsidR="00315A2B" w:rsidRPr="00315A2B">
        <w:rPr>
          <w:lang w:val="ru-RU"/>
        </w:rPr>
        <w:t>;</w:t>
      </w:r>
    </w:p>
    <w:p w14:paraId="0124C4E6" w14:textId="1D57C8DD" w:rsidR="00A43085" w:rsidRPr="00315A2B" w:rsidRDefault="00A43085" w:rsidP="00AE21AE">
      <w:pPr>
        <w:pStyle w:val="2"/>
        <w:rPr>
          <w:lang w:val="ru-RU"/>
        </w:rPr>
      </w:pPr>
      <w:r w:rsidRPr="00315A2B">
        <w:rPr>
          <w:rStyle w:val="afd"/>
          <w:b w:val="0"/>
          <w:lang w:val="ru-RU"/>
        </w:rPr>
        <w:t>Ограниченные возможности настройки</w:t>
      </w:r>
      <w:r w:rsidRPr="00315A2B">
        <w:rPr>
          <w:rStyle w:val="afd"/>
          <w:lang w:val="ru-RU"/>
        </w:rPr>
        <w:t>.</w:t>
      </w:r>
      <w:r w:rsidRPr="00315A2B">
        <w:rPr>
          <w:lang w:val="ru-RU"/>
        </w:rPr>
        <w:t xml:space="preserve"> Пользовательские сценарии работы с системой имеют определенные ограничения, что может снижать гибкость использования приложения</w:t>
      </w:r>
      <w:r w:rsidR="00315A2B" w:rsidRPr="00315A2B">
        <w:rPr>
          <w:lang w:val="ru-RU"/>
        </w:rPr>
        <w:t>;</w:t>
      </w:r>
    </w:p>
    <w:p w14:paraId="1502D459" w14:textId="4BC17989" w:rsidR="00A43085" w:rsidRPr="00315A2B" w:rsidRDefault="00A43085" w:rsidP="00AE21AE">
      <w:pPr>
        <w:pStyle w:val="2"/>
        <w:rPr>
          <w:lang w:val="ru-RU"/>
        </w:rPr>
      </w:pPr>
      <w:r w:rsidRPr="00D2710D">
        <w:rPr>
          <w:rStyle w:val="afd"/>
          <w:b w:val="0"/>
          <w:lang w:val="ru-RU"/>
        </w:rPr>
        <w:t>Отсутствие продвинутого прогнозирования</w:t>
      </w:r>
      <w:r w:rsidRPr="00D2710D">
        <w:rPr>
          <w:rStyle w:val="afd"/>
          <w:lang w:val="ru-RU"/>
        </w:rPr>
        <w:t>.</w:t>
      </w:r>
      <w:r w:rsidRPr="00D2710D">
        <w:rPr>
          <w:lang w:val="ru-RU"/>
        </w:rPr>
        <w:t xml:space="preserve"> </w:t>
      </w:r>
      <w:r w:rsidRPr="00315A2B">
        <w:rPr>
          <w:lang w:val="ru-RU"/>
        </w:rPr>
        <w:t xml:space="preserve">Несмотря на развитые функции учета и анализа, </w:t>
      </w:r>
      <w:r>
        <w:t>Mint</w:t>
      </w:r>
      <w:r w:rsidRPr="00315A2B">
        <w:rPr>
          <w:lang w:val="ru-RU"/>
        </w:rPr>
        <w:t xml:space="preserve"> не предоставляет расширенных инструментов прогнозирования финансового поведения пользователя</w:t>
      </w:r>
      <w:r w:rsidR="00315A2B" w:rsidRPr="00315A2B">
        <w:rPr>
          <w:lang w:val="ru-RU"/>
        </w:rPr>
        <w:t>.</w:t>
      </w:r>
    </w:p>
    <w:p w14:paraId="34401EDE" w14:textId="783F71A3" w:rsidR="00523675" w:rsidRDefault="00523675" w:rsidP="00523675">
      <w:pPr>
        <w:pStyle w:val="af9"/>
      </w:pPr>
    </w:p>
    <w:p w14:paraId="1AECF1FC" w14:textId="1C3C0F43" w:rsidR="00523675" w:rsidRDefault="002522E8" w:rsidP="00B04653">
      <w:pPr>
        <w:pStyle w:val="af9"/>
      </w:pPr>
      <w:r>
        <w:rPr>
          <w:noProof/>
        </w:rPr>
        <w:lastRenderedPageBreak/>
        <w:drawing>
          <wp:inline distT="0" distB="0" distL="0" distR="0" wp14:anchorId="53DFFB67" wp14:editId="58816D00">
            <wp:extent cx="5940425" cy="37909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03106" w14:textId="7A975F9D" w:rsidR="00523675" w:rsidRPr="00985EAF" w:rsidRDefault="00523675" w:rsidP="00B04653">
      <w:pPr>
        <w:pStyle w:val="a4"/>
      </w:pPr>
      <w:r w:rsidRPr="001D0681">
        <w:t>Интерфейс</w:t>
      </w:r>
      <w:r w:rsidRPr="00985EAF">
        <w:t xml:space="preserve"> </w:t>
      </w:r>
      <w:r w:rsidR="002522E8">
        <w:rPr>
          <w:lang w:val="en-US"/>
        </w:rPr>
        <w:t>Mint</w:t>
      </w:r>
    </w:p>
    <w:p w14:paraId="2AD596B5" w14:textId="18B00549" w:rsidR="00A43085" w:rsidRPr="00D2710D" w:rsidRDefault="00A43085" w:rsidP="00AE21AE">
      <w:pPr>
        <w:pStyle w:val="TNR"/>
        <w:rPr>
          <w:lang w:val="ru-RU"/>
        </w:rPr>
      </w:pPr>
      <w:r w:rsidRPr="00B04653">
        <w:rPr>
          <w:lang w:val="ru-RU"/>
        </w:rPr>
        <w:t xml:space="preserve">В целом, </w:t>
      </w:r>
      <w:r>
        <w:t>Mint</w:t>
      </w:r>
      <w:r w:rsidRPr="00B04653">
        <w:rPr>
          <w:lang w:val="ru-RU"/>
        </w:rPr>
        <w:t xml:space="preserve"> является мощным инструментом для автоматизированного учета и анализа личных финансов, однако его использование ограничено географическими факторами, зависимостью от внешних интеграций и вопросами безопасности. </w:t>
      </w:r>
      <w:r w:rsidRPr="00D2710D">
        <w:rPr>
          <w:lang w:val="ru-RU"/>
        </w:rPr>
        <w:t>Проведенный анализ показывает, что при разработке нового программного средства целесообразно учитывать сильные стороны данного решения, такие как автоматизация и визуализация, одновременно устраняя выявленные недостатки.</w:t>
      </w:r>
    </w:p>
    <w:p w14:paraId="33C7712D" w14:textId="77777777" w:rsidR="00A43085" w:rsidRPr="00A43085" w:rsidRDefault="00A43085" w:rsidP="00523675">
      <w:pPr>
        <w:pStyle w:val="af1"/>
      </w:pPr>
    </w:p>
    <w:p w14:paraId="68B597F5" w14:textId="1064633E" w:rsidR="00523675" w:rsidRDefault="002522E8" w:rsidP="00B04653">
      <w:pPr>
        <w:pStyle w:val="30"/>
      </w:pPr>
      <w:r>
        <w:t>YNAB</w:t>
      </w:r>
    </w:p>
    <w:p w14:paraId="3D5EFAD7" w14:textId="3EBFDE65" w:rsidR="002522E8" w:rsidRPr="00D2710D" w:rsidRDefault="002522E8" w:rsidP="00AE21AE">
      <w:pPr>
        <w:pStyle w:val="TNR"/>
        <w:rPr>
          <w:lang w:val="ru-RU"/>
        </w:rPr>
      </w:pPr>
      <w:r w:rsidRPr="002522E8">
        <w:t>YNAB</w:t>
      </w:r>
      <w:r w:rsidRPr="00D2710D">
        <w:rPr>
          <w:lang w:val="ru-RU"/>
        </w:rPr>
        <w:t xml:space="preserve"> — </w:t>
      </w:r>
      <w:r w:rsidR="00A43085" w:rsidRPr="00D2710D">
        <w:rPr>
          <w:lang w:val="ru-RU"/>
        </w:rPr>
        <w:t xml:space="preserve">популярное приложение для планирования личного бюджета, основанное на концепции </w:t>
      </w:r>
      <w:proofErr w:type="spellStart"/>
      <w:r w:rsidR="00A43085" w:rsidRPr="00D2710D">
        <w:rPr>
          <w:lang w:val="ru-RU"/>
        </w:rPr>
        <w:t>проактивного</w:t>
      </w:r>
      <w:proofErr w:type="spellEnd"/>
      <w:r w:rsidR="00A43085" w:rsidRPr="00D2710D">
        <w:rPr>
          <w:lang w:val="ru-RU"/>
        </w:rPr>
        <w:t xml:space="preserve"> распределения доходов. В основе системы лежит принцип, согласно которому каждый полученный доход должен быть заранее распределен по категориям расходов, что позволяет пользователю более осознанно подходить к управлению своими финансами</w:t>
      </w:r>
      <w:r w:rsidRPr="00D2710D">
        <w:rPr>
          <w:lang w:val="ru-RU"/>
        </w:rPr>
        <w:t>.</w:t>
      </w:r>
    </w:p>
    <w:p w14:paraId="61C3ABD2" w14:textId="4454AE2B" w:rsidR="00A43085" w:rsidRPr="00D2710D" w:rsidRDefault="00A43085" w:rsidP="00AE21AE">
      <w:pPr>
        <w:pStyle w:val="TNR"/>
        <w:rPr>
          <w:lang w:val="ru-RU"/>
        </w:rPr>
      </w:pPr>
      <w:r w:rsidRPr="00D2710D">
        <w:rPr>
          <w:lang w:val="ru-RU"/>
        </w:rPr>
        <w:t xml:space="preserve">В отличие от многих других систем, ориентированных преимущественно на учет уже совершенных операций, </w:t>
      </w:r>
      <w:r w:rsidRPr="00A43085">
        <w:t>YNAB</w:t>
      </w:r>
      <w:r w:rsidRPr="00D2710D">
        <w:rPr>
          <w:lang w:val="ru-RU"/>
        </w:rPr>
        <w:t xml:space="preserve"> делает акцент на планировании будущих расходов и формировании устойчивых финансовых привычек. Методология, используемая в системе, базируется на четырех ключевых правилах: распределение каждого дохода, контроль текущих расходов, адаптация бюджета к изменениям и формирование финансового </w:t>
      </w:r>
      <w:r w:rsidRPr="00D2710D">
        <w:rPr>
          <w:lang w:val="ru-RU"/>
        </w:rPr>
        <w:lastRenderedPageBreak/>
        <w:t>резерва. Такой подход способствует повышению финансовой дисциплины пользователей и снижению вероятности возникновения дефицита бюджета</w:t>
      </w:r>
    </w:p>
    <w:p w14:paraId="6C21F040" w14:textId="65BE6CF8" w:rsidR="00523675" w:rsidRDefault="00523675" w:rsidP="00AE21AE">
      <w:pPr>
        <w:pStyle w:val="TNR"/>
      </w:pPr>
      <w:proofErr w:type="spellStart"/>
      <w:r>
        <w:t>Достоинства</w:t>
      </w:r>
      <w:proofErr w:type="spellEnd"/>
      <w:r>
        <w:t xml:space="preserve"> </w:t>
      </w:r>
      <w:r w:rsidR="002D71EA">
        <w:t>YNAB</w:t>
      </w:r>
      <w:r>
        <w:t xml:space="preserve">: </w:t>
      </w:r>
    </w:p>
    <w:p w14:paraId="4B410AEF" w14:textId="044BE050" w:rsidR="002D71EA" w:rsidRPr="00315A2B" w:rsidRDefault="002D71EA" w:rsidP="000E21C8">
      <w:pPr>
        <w:pStyle w:val="2"/>
        <w:numPr>
          <w:ilvl w:val="1"/>
          <w:numId w:val="15"/>
        </w:numPr>
        <w:rPr>
          <w:lang w:val="ru-RU"/>
        </w:rPr>
      </w:pPr>
      <w:r w:rsidRPr="00315A2B">
        <w:rPr>
          <w:lang w:val="ru-RU"/>
        </w:rPr>
        <w:t>Продвинутая система бюджетирования. Приложение помогает пользователю планировать расходы заранее и контролировать финансовые цели</w:t>
      </w:r>
      <w:r w:rsidR="00315A2B" w:rsidRPr="00315A2B">
        <w:rPr>
          <w:lang w:val="ru-RU"/>
        </w:rPr>
        <w:t>;</w:t>
      </w:r>
    </w:p>
    <w:p w14:paraId="461580D6" w14:textId="1F43A5CB" w:rsidR="002D71EA" w:rsidRPr="00315A2B" w:rsidRDefault="002D71EA" w:rsidP="000E21C8">
      <w:pPr>
        <w:pStyle w:val="2"/>
        <w:numPr>
          <w:ilvl w:val="1"/>
          <w:numId w:val="15"/>
        </w:numPr>
        <w:rPr>
          <w:lang w:val="ru-RU"/>
        </w:rPr>
      </w:pPr>
      <w:r w:rsidRPr="00315A2B">
        <w:rPr>
          <w:lang w:val="ru-RU"/>
        </w:rPr>
        <w:t xml:space="preserve">Методика финансового планирования. </w:t>
      </w:r>
      <w:r>
        <w:t>YNAB</w:t>
      </w:r>
      <w:r w:rsidRPr="00315A2B">
        <w:rPr>
          <w:lang w:val="ru-RU"/>
        </w:rPr>
        <w:t xml:space="preserve"> использует собственную систему финансовой дисциплины, направленную на формирование устойчивых финансовых привычек</w:t>
      </w:r>
      <w:r w:rsidR="00315A2B" w:rsidRPr="00315A2B">
        <w:rPr>
          <w:lang w:val="ru-RU"/>
        </w:rPr>
        <w:t>;</w:t>
      </w:r>
    </w:p>
    <w:p w14:paraId="08E68544" w14:textId="79B71BD2" w:rsidR="002D71EA" w:rsidRPr="00315A2B" w:rsidRDefault="002D71EA" w:rsidP="000E21C8">
      <w:pPr>
        <w:pStyle w:val="2"/>
        <w:numPr>
          <w:ilvl w:val="1"/>
          <w:numId w:val="15"/>
        </w:numPr>
        <w:rPr>
          <w:lang w:val="ru-RU"/>
        </w:rPr>
      </w:pPr>
      <w:r w:rsidRPr="00D2710D">
        <w:rPr>
          <w:lang w:val="ru-RU"/>
        </w:rPr>
        <w:t xml:space="preserve">Кроссплатформенность. </w:t>
      </w:r>
      <w:r w:rsidRPr="00315A2B">
        <w:rPr>
          <w:lang w:val="ru-RU"/>
        </w:rPr>
        <w:t>Сервис доступен как в виде веб-приложения, так и в мобильных версиях для различных операционных систем</w:t>
      </w:r>
      <w:r w:rsidR="00315A2B" w:rsidRPr="00315A2B">
        <w:rPr>
          <w:lang w:val="ru-RU"/>
        </w:rPr>
        <w:t>;</w:t>
      </w:r>
    </w:p>
    <w:p w14:paraId="74925436" w14:textId="70E6C098" w:rsidR="00523675" w:rsidRPr="00D2710D" w:rsidRDefault="002D71EA" w:rsidP="000E21C8">
      <w:pPr>
        <w:pStyle w:val="2"/>
        <w:numPr>
          <w:ilvl w:val="1"/>
          <w:numId w:val="15"/>
        </w:numPr>
        <w:rPr>
          <w:lang w:val="ru-RU"/>
        </w:rPr>
      </w:pPr>
      <w:r w:rsidRPr="00D2710D">
        <w:rPr>
          <w:lang w:val="ru-RU"/>
        </w:rPr>
        <w:t>Образовательные материалы. Платформа предоставляет обучающие ресурсы и курсы по финансовому планированию</w:t>
      </w:r>
      <w:r w:rsidR="00523675" w:rsidRPr="00D2710D">
        <w:rPr>
          <w:lang w:val="ru-RU"/>
        </w:rPr>
        <w:t>.</w:t>
      </w:r>
    </w:p>
    <w:p w14:paraId="2CB59CA5" w14:textId="663D02E4" w:rsidR="00523675" w:rsidRDefault="00523675" w:rsidP="00AE21AE">
      <w:pPr>
        <w:pStyle w:val="TNR"/>
      </w:pPr>
      <w:proofErr w:type="spellStart"/>
      <w:r>
        <w:t>Недостатки</w:t>
      </w:r>
      <w:proofErr w:type="spellEnd"/>
      <w:r>
        <w:t xml:space="preserve"> </w:t>
      </w:r>
      <w:r w:rsidR="002D71EA">
        <w:t>YNAB</w:t>
      </w:r>
      <w:r>
        <w:t xml:space="preserve">: </w:t>
      </w:r>
    </w:p>
    <w:p w14:paraId="1B28229B" w14:textId="7A293A47" w:rsidR="002D71EA" w:rsidRPr="00315A2B" w:rsidRDefault="002D71EA" w:rsidP="000E21C8">
      <w:pPr>
        <w:pStyle w:val="2"/>
        <w:numPr>
          <w:ilvl w:val="1"/>
          <w:numId w:val="17"/>
        </w:numPr>
        <w:rPr>
          <w:lang w:val="ru-RU"/>
        </w:rPr>
      </w:pPr>
      <w:r w:rsidRPr="00D2710D">
        <w:rPr>
          <w:lang w:val="ru-RU"/>
        </w:rPr>
        <w:t xml:space="preserve">Платная подписка. </w:t>
      </w:r>
      <w:r w:rsidRPr="00315A2B">
        <w:rPr>
          <w:lang w:val="ru-RU"/>
        </w:rPr>
        <w:t>Для полноценного использования требуется ежемесячная или годовая подписка</w:t>
      </w:r>
      <w:r w:rsidR="00315A2B" w:rsidRPr="00315A2B">
        <w:rPr>
          <w:lang w:val="ru-RU"/>
        </w:rPr>
        <w:t>;</w:t>
      </w:r>
    </w:p>
    <w:p w14:paraId="1D2285C8" w14:textId="15627265" w:rsidR="002D71EA" w:rsidRPr="00315A2B" w:rsidRDefault="002D71EA" w:rsidP="000E21C8">
      <w:pPr>
        <w:pStyle w:val="2"/>
        <w:numPr>
          <w:ilvl w:val="1"/>
          <w:numId w:val="17"/>
        </w:numPr>
        <w:rPr>
          <w:lang w:val="ru-RU"/>
        </w:rPr>
      </w:pPr>
      <w:r w:rsidRPr="00D2710D">
        <w:rPr>
          <w:lang w:val="ru-RU"/>
        </w:rPr>
        <w:t xml:space="preserve">Сложность освоения. </w:t>
      </w:r>
      <w:r w:rsidRPr="00315A2B">
        <w:rPr>
          <w:lang w:val="ru-RU"/>
        </w:rPr>
        <w:t>Пользователям может потребоваться время для понимания методики бюджетирования, используемой в системе</w:t>
      </w:r>
      <w:r w:rsidR="00315A2B" w:rsidRPr="00315A2B">
        <w:rPr>
          <w:lang w:val="ru-RU"/>
        </w:rPr>
        <w:t>;</w:t>
      </w:r>
    </w:p>
    <w:p w14:paraId="4E4737B0" w14:textId="7CCB3D17" w:rsidR="00523675" w:rsidRPr="00315A2B" w:rsidRDefault="002D71EA" w:rsidP="000E21C8">
      <w:pPr>
        <w:pStyle w:val="2"/>
        <w:numPr>
          <w:ilvl w:val="1"/>
          <w:numId w:val="17"/>
        </w:numPr>
        <w:rPr>
          <w:lang w:val="ru-RU"/>
        </w:rPr>
      </w:pPr>
      <w:r w:rsidRPr="00315A2B">
        <w:rPr>
          <w:lang w:val="ru-RU"/>
        </w:rPr>
        <w:t>Ограниченные аналитические возможности. Несмотря на развитую систему бюджетирования, инструменты анализа финансовых данных представлены достаточно ограниченно</w:t>
      </w:r>
      <w:r w:rsidR="00523675" w:rsidRPr="00315A2B">
        <w:rPr>
          <w:lang w:val="ru-RU"/>
        </w:rPr>
        <w:t>;</w:t>
      </w:r>
    </w:p>
    <w:p w14:paraId="1D303B4C" w14:textId="10FAC6D1" w:rsidR="00523675" w:rsidRDefault="00523675" w:rsidP="000E21C8">
      <w:pPr>
        <w:pStyle w:val="2"/>
        <w:numPr>
          <w:ilvl w:val="1"/>
          <w:numId w:val="17"/>
        </w:numPr>
      </w:pPr>
      <w:proofErr w:type="spellStart"/>
      <w:r>
        <w:t>зависимость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интернет-соединения</w:t>
      </w:r>
      <w:proofErr w:type="spellEnd"/>
      <w:r>
        <w:t>.</w:t>
      </w:r>
      <w:r w:rsidR="002D71EA">
        <w:tab/>
      </w:r>
    </w:p>
    <w:p w14:paraId="150BE49C" w14:textId="35EA2B66" w:rsidR="00523675" w:rsidRDefault="00523675" w:rsidP="002D71EA">
      <w:pPr>
        <w:pStyle w:val="af9"/>
        <w:jc w:val="left"/>
        <w:rPr>
          <w:shd w:val="clear" w:color="auto" w:fill="FFFFFF"/>
        </w:rPr>
      </w:pPr>
    </w:p>
    <w:p w14:paraId="044DFD22" w14:textId="542AFA56" w:rsidR="00523675" w:rsidRDefault="002D71EA" w:rsidP="00B04653">
      <w:pPr>
        <w:pStyle w:val="af9"/>
        <w:rPr>
          <w:shd w:val="clear" w:color="auto" w:fill="FFFFFF"/>
        </w:rPr>
      </w:pPr>
      <w:r>
        <w:rPr>
          <w:noProof/>
        </w:rPr>
        <w:drawing>
          <wp:inline distT="0" distB="0" distL="0" distR="0" wp14:anchorId="031FD40E" wp14:editId="42A7C026">
            <wp:extent cx="5610225" cy="3157438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0637" cy="315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3DFF" w14:textId="45E8F3D3" w:rsidR="00A43085" w:rsidRPr="00B04653" w:rsidRDefault="00523675" w:rsidP="00B04653">
      <w:pPr>
        <w:pStyle w:val="a4"/>
        <w:rPr>
          <w:shd w:val="clear" w:color="auto" w:fill="FFFFFF"/>
        </w:rPr>
      </w:pPr>
      <w:r>
        <w:rPr>
          <w:shd w:val="clear" w:color="auto" w:fill="FFFFFF"/>
        </w:rPr>
        <w:t xml:space="preserve">Интерфейс </w:t>
      </w:r>
      <w:r w:rsidR="002D71EA">
        <w:rPr>
          <w:shd w:val="clear" w:color="auto" w:fill="FFFFFF"/>
          <w:lang w:val="en-US"/>
        </w:rPr>
        <w:t>YNAB</w:t>
      </w:r>
    </w:p>
    <w:p w14:paraId="4AC1B218" w14:textId="4D0A8464" w:rsidR="00523675" w:rsidRPr="00D2710D" w:rsidRDefault="00A43085" w:rsidP="00AE21AE">
      <w:pPr>
        <w:pStyle w:val="TNR"/>
        <w:rPr>
          <w:shd w:val="clear" w:color="auto" w:fill="FFFFFF"/>
          <w:lang w:val="ru-RU"/>
        </w:rPr>
      </w:pPr>
      <w:r w:rsidRPr="00B04653">
        <w:rPr>
          <w:lang w:val="ru-RU"/>
        </w:rPr>
        <w:lastRenderedPageBreak/>
        <w:t xml:space="preserve">В целом, </w:t>
      </w:r>
      <w:r>
        <w:t>YNAB</w:t>
      </w:r>
      <w:r w:rsidRPr="00B04653">
        <w:rPr>
          <w:lang w:val="ru-RU"/>
        </w:rPr>
        <w:t xml:space="preserve"> представляет собой эффективный инструмент для планирования бюджета и формирования финансовой дисциплины пользователей. </w:t>
      </w:r>
      <w:r w:rsidRPr="00D2710D">
        <w:rPr>
          <w:lang w:val="ru-RU"/>
        </w:rPr>
        <w:t>Однако акцент на методологии бюджетирования и ограниченные аналитические возможности определяют необходимость разработки систем, которые сочетают удобство использования, автоматизацию учета и расширенные инструменты анализа финансовых данных.</w:t>
      </w:r>
    </w:p>
    <w:p w14:paraId="03DA2D1F" w14:textId="0DF4552B" w:rsidR="00523675" w:rsidRDefault="002D71EA" w:rsidP="00B04653">
      <w:pPr>
        <w:pStyle w:val="30"/>
      </w:pPr>
      <w:proofErr w:type="spellStart"/>
      <w:r>
        <w:t>Zenmoney</w:t>
      </w:r>
      <w:proofErr w:type="spellEnd"/>
    </w:p>
    <w:p w14:paraId="2FA4F5FD" w14:textId="35C69A9F" w:rsidR="00523675" w:rsidRPr="00D2710D" w:rsidRDefault="002D71EA" w:rsidP="00AE21AE">
      <w:pPr>
        <w:pStyle w:val="TNR"/>
        <w:rPr>
          <w:lang w:val="ru-RU"/>
        </w:rPr>
      </w:pPr>
      <w:proofErr w:type="spellStart"/>
      <w:r>
        <w:t>Zenmoney</w:t>
      </w:r>
      <w:proofErr w:type="spellEnd"/>
      <w:r w:rsidRPr="00D2710D">
        <w:rPr>
          <w:lang w:val="ru-RU"/>
        </w:rPr>
        <w:t xml:space="preserve"> — </w:t>
      </w:r>
      <w:r w:rsidR="00A43085" w:rsidRPr="00D2710D">
        <w:rPr>
          <w:lang w:val="ru-RU"/>
        </w:rPr>
        <w:t>популярное приложение для управления личными финансами, широко используемое в русскоязычных странах. Данное программное средство ориентировано на комплексный учет доходов и расходов, анализ финансовой активности пользователей, а также интеграцию с банковскими сервисами для автоматизации обработки финансовых данных</w:t>
      </w:r>
      <w:r w:rsidRPr="00D2710D">
        <w:rPr>
          <w:lang w:val="ru-RU"/>
        </w:rPr>
        <w:t>.</w:t>
      </w:r>
    </w:p>
    <w:p w14:paraId="169EAF02" w14:textId="5AA020A5" w:rsidR="00A43085" w:rsidRPr="00A43085" w:rsidRDefault="00A43085" w:rsidP="00AE21AE">
      <w:pPr>
        <w:pStyle w:val="TNR"/>
        <w:rPr>
          <w:lang w:val="ru-BY"/>
        </w:rPr>
      </w:pPr>
      <w:r w:rsidRPr="00A43085">
        <w:rPr>
          <w:lang w:val="ru-BY"/>
        </w:rPr>
        <w:t xml:space="preserve">Система </w:t>
      </w:r>
      <w:proofErr w:type="spellStart"/>
      <w:r w:rsidRPr="00A43085">
        <w:rPr>
          <w:lang w:val="ru-BY"/>
        </w:rPr>
        <w:t>Zenmoney</w:t>
      </w:r>
      <w:proofErr w:type="spellEnd"/>
      <w:r w:rsidRPr="00A43085">
        <w:rPr>
          <w:lang w:val="ru-BY"/>
        </w:rPr>
        <w:t xml:space="preserve"> сочетает в себе функции учета, анализа и планирования бюджета, обеспечивая пользователю возможность получения полной картины финансового состояния. Приложение поддерживает автоматическую загрузку транзакций, их категоризацию и последующую визуализацию, что позволяет эффективно отслеживать динамику расходов и доходов.</w:t>
      </w:r>
    </w:p>
    <w:p w14:paraId="1F26909E" w14:textId="70821BFF" w:rsidR="00A43085" w:rsidRPr="00315A2B" w:rsidRDefault="00A43085" w:rsidP="00AE21AE">
      <w:pPr>
        <w:pStyle w:val="TNR"/>
        <w:rPr>
          <w:lang w:val="ru-RU"/>
        </w:rPr>
      </w:pPr>
      <w:r w:rsidRPr="00A43085">
        <w:rPr>
          <w:lang w:val="ru-BY"/>
        </w:rPr>
        <w:t xml:space="preserve">Особенностью </w:t>
      </w:r>
      <w:proofErr w:type="spellStart"/>
      <w:r w:rsidRPr="00A43085">
        <w:rPr>
          <w:lang w:val="ru-BY"/>
        </w:rPr>
        <w:t>Zenmoney</w:t>
      </w:r>
      <w:proofErr w:type="spellEnd"/>
      <w:r w:rsidRPr="00A43085">
        <w:rPr>
          <w:lang w:val="ru-BY"/>
        </w:rPr>
        <w:t xml:space="preserve"> является ориентация на пользователей стран СНГ, что выражается в поддержке локальных банковских сервисов, валют и специфики финансовых операций. Это делает приложение более доступным и удобным по сравнению с зарубежными аналогами</w:t>
      </w:r>
      <w:r w:rsidR="00315A2B" w:rsidRPr="00315A2B">
        <w:rPr>
          <w:lang w:val="ru-RU"/>
        </w:rPr>
        <w:t>.</w:t>
      </w:r>
    </w:p>
    <w:p w14:paraId="011D14FF" w14:textId="16A1B31D" w:rsidR="00523675" w:rsidRDefault="002D71EA" w:rsidP="00B04653">
      <w:pPr>
        <w:pStyle w:val="af1"/>
      </w:pPr>
      <w:r>
        <w:rPr>
          <w:noProof/>
        </w:rPr>
        <w:drawing>
          <wp:inline distT="0" distB="0" distL="0" distR="0" wp14:anchorId="7FFEAC80" wp14:editId="6D38413D">
            <wp:extent cx="5196729" cy="3248025"/>
            <wp:effectExtent l="0" t="0" r="444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716" cy="3248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8E459" w14:textId="6425BBC7" w:rsidR="00523675" w:rsidRDefault="00523675" w:rsidP="00B04653">
      <w:pPr>
        <w:pStyle w:val="a4"/>
      </w:pPr>
      <w:r>
        <w:t xml:space="preserve">Интерфейс приложения </w:t>
      </w:r>
      <w:proofErr w:type="spellStart"/>
      <w:r w:rsidR="002D71EA">
        <w:rPr>
          <w:lang w:val="en-US"/>
        </w:rPr>
        <w:t>Zenmoney</w:t>
      </w:r>
      <w:proofErr w:type="spellEnd"/>
    </w:p>
    <w:p w14:paraId="74ACF99A" w14:textId="07883236" w:rsidR="00523675" w:rsidRPr="002D71EA" w:rsidRDefault="00523675" w:rsidP="00AE21AE">
      <w:pPr>
        <w:pStyle w:val="TNR"/>
      </w:pPr>
      <w:proofErr w:type="spellStart"/>
      <w:r>
        <w:lastRenderedPageBreak/>
        <w:t>Преимущества</w:t>
      </w:r>
      <w:proofErr w:type="spellEnd"/>
      <w:r>
        <w:t xml:space="preserve"> </w:t>
      </w:r>
      <w:proofErr w:type="spellStart"/>
      <w:r w:rsidR="002D71EA">
        <w:t>Zenmoney</w:t>
      </w:r>
      <w:proofErr w:type="spellEnd"/>
      <w:r w:rsidRPr="002D71EA">
        <w:t>:</w:t>
      </w:r>
    </w:p>
    <w:p w14:paraId="1D4A9A05" w14:textId="1BCB89EE" w:rsidR="002D71EA" w:rsidRPr="00315A2B" w:rsidRDefault="002D71EA" w:rsidP="000E21C8">
      <w:pPr>
        <w:pStyle w:val="2"/>
        <w:numPr>
          <w:ilvl w:val="1"/>
          <w:numId w:val="18"/>
        </w:numPr>
        <w:rPr>
          <w:lang w:val="ru-RU"/>
        </w:rPr>
      </w:pPr>
      <w:r w:rsidRPr="00D2710D">
        <w:rPr>
          <w:lang w:val="ru-RU"/>
        </w:rPr>
        <w:t xml:space="preserve">Поддержка банковских интеграций. </w:t>
      </w:r>
      <w:r w:rsidRPr="00315A2B">
        <w:rPr>
          <w:lang w:val="ru-RU"/>
        </w:rPr>
        <w:t>Приложение может автоматически импортировать транзакции из различных банковских сервисов</w:t>
      </w:r>
      <w:r w:rsidR="00315A2B" w:rsidRPr="00315A2B">
        <w:rPr>
          <w:lang w:val="ru-RU"/>
        </w:rPr>
        <w:t>;</w:t>
      </w:r>
    </w:p>
    <w:p w14:paraId="6C0BE978" w14:textId="7913B0E1" w:rsidR="002D71EA" w:rsidRPr="00315A2B" w:rsidRDefault="002D71EA" w:rsidP="000E21C8">
      <w:pPr>
        <w:pStyle w:val="2"/>
        <w:numPr>
          <w:ilvl w:val="1"/>
          <w:numId w:val="18"/>
        </w:numPr>
        <w:rPr>
          <w:lang w:val="ru-RU"/>
        </w:rPr>
      </w:pPr>
      <w:r w:rsidRPr="00D2710D">
        <w:rPr>
          <w:lang w:val="ru-RU"/>
        </w:rPr>
        <w:t xml:space="preserve">Подробная аналитика расходов. </w:t>
      </w:r>
      <w:r w:rsidRPr="00315A2B">
        <w:rPr>
          <w:lang w:val="ru-RU"/>
        </w:rPr>
        <w:t>Пользователь может анализировать структуру затрат по категориям, периодам времени и источникам доходов</w:t>
      </w:r>
      <w:r w:rsidR="00315A2B" w:rsidRPr="00315A2B">
        <w:rPr>
          <w:lang w:val="ru-RU"/>
        </w:rPr>
        <w:t>;</w:t>
      </w:r>
    </w:p>
    <w:p w14:paraId="04B1B395" w14:textId="540BF679" w:rsidR="002D71EA" w:rsidRPr="00315A2B" w:rsidRDefault="002D71EA" w:rsidP="000E21C8">
      <w:pPr>
        <w:pStyle w:val="2"/>
        <w:numPr>
          <w:ilvl w:val="1"/>
          <w:numId w:val="18"/>
        </w:numPr>
        <w:rPr>
          <w:lang w:val="ru-RU"/>
        </w:rPr>
      </w:pPr>
      <w:r w:rsidRPr="00315A2B">
        <w:rPr>
          <w:lang w:val="ru-RU"/>
        </w:rPr>
        <w:t>Кроссплатформенность. Система доступна на мобильных устройствах и через веб-интерфейс</w:t>
      </w:r>
      <w:r w:rsidR="00315A2B" w:rsidRPr="00315A2B">
        <w:rPr>
          <w:lang w:val="ru-RU"/>
        </w:rPr>
        <w:t>;</w:t>
      </w:r>
    </w:p>
    <w:p w14:paraId="157A9836" w14:textId="1CA19884" w:rsidR="00523675" w:rsidRPr="00D2710D" w:rsidRDefault="002D71EA" w:rsidP="000E21C8">
      <w:pPr>
        <w:pStyle w:val="2"/>
        <w:numPr>
          <w:ilvl w:val="1"/>
          <w:numId w:val="18"/>
        </w:numPr>
        <w:rPr>
          <w:lang w:val="ru-RU"/>
        </w:rPr>
      </w:pPr>
      <w:r w:rsidRPr="00D2710D">
        <w:rPr>
          <w:lang w:val="ru-RU"/>
        </w:rPr>
        <w:t>Поддержка различных валют. Приложение удобно использовать для учета финансов при международных транзакциях.</w:t>
      </w:r>
    </w:p>
    <w:p w14:paraId="1B2E1202" w14:textId="0499B6DE" w:rsidR="00523675" w:rsidRDefault="00523675" w:rsidP="00AE21AE">
      <w:pPr>
        <w:pStyle w:val="TNR"/>
      </w:pPr>
      <w:proofErr w:type="spellStart"/>
      <w:r>
        <w:t>Недостатки</w:t>
      </w:r>
      <w:proofErr w:type="spellEnd"/>
      <w:r>
        <w:t xml:space="preserve"> </w:t>
      </w:r>
      <w:proofErr w:type="spellStart"/>
      <w:r w:rsidR="002D71EA">
        <w:t>Zenmoney</w:t>
      </w:r>
      <w:proofErr w:type="spellEnd"/>
      <w:r>
        <w:t>:</w:t>
      </w:r>
    </w:p>
    <w:p w14:paraId="254C4D53" w14:textId="69F5E12F" w:rsidR="002D71EA" w:rsidRPr="00315A2B" w:rsidRDefault="002D71EA" w:rsidP="000E21C8">
      <w:pPr>
        <w:pStyle w:val="2"/>
        <w:numPr>
          <w:ilvl w:val="1"/>
          <w:numId w:val="19"/>
        </w:numPr>
        <w:rPr>
          <w:lang w:val="ru-RU"/>
        </w:rPr>
      </w:pPr>
      <w:r w:rsidRPr="00D2710D">
        <w:rPr>
          <w:lang w:val="ru-RU"/>
        </w:rPr>
        <w:t xml:space="preserve">Ограниченный функционал бесплатной версии. </w:t>
      </w:r>
      <w:r w:rsidRPr="00315A2B">
        <w:rPr>
          <w:lang w:val="ru-RU"/>
        </w:rPr>
        <w:t>Некоторые функции доступны только при покупке подписки</w:t>
      </w:r>
      <w:r w:rsidR="00315A2B" w:rsidRPr="00315A2B">
        <w:rPr>
          <w:lang w:val="ru-RU"/>
        </w:rPr>
        <w:t>;</w:t>
      </w:r>
    </w:p>
    <w:p w14:paraId="40E94AC3" w14:textId="22BC0F70" w:rsidR="002D71EA" w:rsidRPr="00315A2B" w:rsidRDefault="002D71EA" w:rsidP="00AE21AE">
      <w:pPr>
        <w:pStyle w:val="2"/>
        <w:rPr>
          <w:lang w:val="ru-RU"/>
        </w:rPr>
      </w:pPr>
      <w:r w:rsidRPr="00315A2B">
        <w:rPr>
          <w:lang w:val="ru-RU"/>
        </w:rPr>
        <w:t>Зависимость от банковских интеграций. При отсутствии поддержки банка часть функций становится недоступной</w:t>
      </w:r>
      <w:r w:rsidR="00315A2B" w:rsidRPr="00315A2B">
        <w:rPr>
          <w:lang w:val="ru-RU"/>
        </w:rPr>
        <w:t>;</w:t>
      </w:r>
    </w:p>
    <w:p w14:paraId="2CD0E19A" w14:textId="3AFC80F6" w:rsidR="00523675" w:rsidRDefault="002D71EA" w:rsidP="00AE21AE">
      <w:pPr>
        <w:pStyle w:val="2"/>
      </w:pPr>
      <w:proofErr w:type="spellStart"/>
      <w:r>
        <w:t>Ограниченные</w:t>
      </w:r>
      <w:proofErr w:type="spellEnd"/>
      <w:r>
        <w:t xml:space="preserve"> </w:t>
      </w:r>
      <w:proofErr w:type="spellStart"/>
      <w:r>
        <w:t>возможности</w:t>
      </w:r>
      <w:proofErr w:type="spellEnd"/>
      <w:r>
        <w:t xml:space="preserve"> </w:t>
      </w:r>
      <w:proofErr w:type="spellStart"/>
      <w:r>
        <w:t>прогнозирования</w:t>
      </w:r>
      <w:proofErr w:type="spellEnd"/>
      <w:r>
        <w:t xml:space="preserve"> </w:t>
      </w:r>
      <w:proofErr w:type="spellStart"/>
      <w:r>
        <w:t>расходов</w:t>
      </w:r>
      <w:proofErr w:type="spellEnd"/>
      <w:r>
        <w:t>.</w:t>
      </w:r>
    </w:p>
    <w:p w14:paraId="3A271928" w14:textId="755EC752" w:rsidR="00A43085" w:rsidRPr="00D2710D" w:rsidRDefault="00A43085" w:rsidP="00AE21AE">
      <w:pPr>
        <w:pStyle w:val="TNR"/>
        <w:rPr>
          <w:lang w:val="ru-RU"/>
        </w:rPr>
      </w:pPr>
      <w:r w:rsidRPr="00D2710D">
        <w:rPr>
          <w:lang w:val="ru-RU"/>
        </w:rPr>
        <w:t xml:space="preserve">В целом, </w:t>
      </w:r>
      <w:proofErr w:type="spellStart"/>
      <w:r>
        <w:t>Zenmoney</w:t>
      </w:r>
      <w:proofErr w:type="spellEnd"/>
      <w:r w:rsidRPr="00D2710D">
        <w:rPr>
          <w:lang w:val="ru-RU"/>
        </w:rPr>
        <w:t xml:space="preserve"> является эффективным инструментом для учета и анализа личных финансов, особенно для пользователей русскоязычного сегмента. Однако наличие ограничений, связанных с платным функционалом и недостаточной глубиной прогнозной аналитики, указывает на необходимость разработки систем, сочетающих доступность, независимость от внешних сервисов и расширенные аналитические возможности.</w:t>
      </w:r>
    </w:p>
    <w:p w14:paraId="155E299F" w14:textId="443609B6" w:rsidR="00985EAF" w:rsidRDefault="00985EAF" w:rsidP="00B04653">
      <w:pPr>
        <w:pStyle w:val="30"/>
      </w:pPr>
      <w:proofErr w:type="spellStart"/>
      <w:r>
        <w:t>Monefy</w:t>
      </w:r>
      <w:proofErr w:type="spellEnd"/>
    </w:p>
    <w:p w14:paraId="14E61D7B" w14:textId="54B126D4" w:rsidR="00985EAF" w:rsidRPr="00D2710D" w:rsidRDefault="00985EAF" w:rsidP="00AE21AE">
      <w:pPr>
        <w:pStyle w:val="TNR"/>
        <w:rPr>
          <w:lang w:val="ru-RU"/>
        </w:rPr>
      </w:pPr>
      <w:proofErr w:type="spellStart"/>
      <w:r w:rsidRPr="00985EAF">
        <w:t>Monefy</w:t>
      </w:r>
      <w:proofErr w:type="spellEnd"/>
      <w:r w:rsidRPr="00D2710D">
        <w:rPr>
          <w:lang w:val="ru-RU"/>
        </w:rPr>
        <w:t xml:space="preserve"> — популярное мобильное приложение для учета личных финансов, ориентированное на быстрый и удобный ввод данных о доходах и расходах. В отличие от более сложных систем, таких как </w:t>
      </w:r>
      <w:r w:rsidRPr="00985EAF">
        <w:t>Mint</w:t>
      </w:r>
      <w:r w:rsidRPr="00D2710D">
        <w:rPr>
          <w:lang w:val="ru-RU"/>
        </w:rPr>
        <w:t xml:space="preserve"> или </w:t>
      </w:r>
      <w:r w:rsidRPr="00985EAF">
        <w:t>YNAB</w:t>
      </w:r>
      <w:r w:rsidRPr="00D2710D">
        <w:rPr>
          <w:lang w:val="ru-RU"/>
        </w:rPr>
        <w:t xml:space="preserve">, </w:t>
      </w:r>
      <w:proofErr w:type="spellStart"/>
      <w:r w:rsidRPr="00985EAF">
        <w:t>Monefy</w:t>
      </w:r>
      <w:proofErr w:type="spellEnd"/>
      <w:r w:rsidRPr="00D2710D">
        <w:rPr>
          <w:lang w:val="ru-RU"/>
        </w:rPr>
        <w:t xml:space="preserve"> делает акцент на простоте использования и минимизации действий пользователя при работе с приложением.</w:t>
      </w:r>
    </w:p>
    <w:p w14:paraId="79A04D07" w14:textId="7371F851" w:rsidR="00985EAF" w:rsidRPr="00D2710D" w:rsidRDefault="00985EAF" w:rsidP="00AE21AE">
      <w:pPr>
        <w:pStyle w:val="TNR"/>
        <w:rPr>
          <w:lang w:val="ru-RU"/>
        </w:rPr>
      </w:pPr>
      <w:r w:rsidRPr="00D2710D">
        <w:rPr>
          <w:lang w:val="ru-RU"/>
        </w:rPr>
        <w:t>Основной принцип работы системы заключается в ручном вводе финансовых операций с последующей их категоризацией и визуализацией. Приложение не требует обязательной интеграции с банковскими счетами, что делает его более универсальным и независимым от внешних сервисов.</w:t>
      </w:r>
    </w:p>
    <w:p w14:paraId="704FB73F" w14:textId="54610FA3" w:rsidR="00985EAF" w:rsidRDefault="00985EAF" w:rsidP="00B04653">
      <w:pPr>
        <w:pStyle w:val="af1"/>
      </w:pPr>
      <w:r>
        <w:rPr>
          <w:noProof/>
        </w:rPr>
        <w:lastRenderedPageBreak/>
        <w:drawing>
          <wp:inline distT="0" distB="0" distL="0" distR="0" wp14:anchorId="38171E14" wp14:editId="01C6B8A5">
            <wp:extent cx="4818673" cy="3524250"/>
            <wp:effectExtent l="0" t="0" r="1270" b="0"/>
            <wp:docPr id="10" name="Рисунок 10" descr="Monefy: A product Review - incubatingwalle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nefy: A product Review - incubatingwallet.c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306" cy="3525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02034" w14:textId="6C88F5E0" w:rsidR="00985EAF" w:rsidRPr="00B04653" w:rsidRDefault="00985EAF" w:rsidP="00AE21AE">
      <w:pPr>
        <w:pStyle w:val="a4"/>
        <w:rPr>
          <w:lang w:val="en-US"/>
        </w:rPr>
      </w:pPr>
      <w:r>
        <w:t xml:space="preserve">Интерфейс приложения </w:t>
      </w:r>
      <w:proofErr w:type="spellStart"/>
      <w:r>
        <w:rPr>
          <w:lang w:val="en-US"/>
        </w:rPr>
        <w:t>Monefy</w:t>
      </w:r>
      <w:proofErr w:type="spellEnd"/>
    </w:p>
    <w:p w14:paraId="634D1384" w14:textId="694001C6" w:rsidR="00985EAF" w:rsidRPr="002D71EA" w:rsidRDefault="00985EAF" w:rsidP="00AE21AE">
      <w:pPr>
        <w:pStyle w:val="TNR"/>
      </w:pPr>
      <w:proofErr w:type="spellStart"/>
      <w:r>
        <w:t>Преимущества</w:t>
      </w:r>
      <w:proofErr w:type="spellEnd"/>
      <w:r>
        <w:t xml:space="preserve"> </w:t>
      </w:r>
      <w:proofErr w:type="spellStart"/>
      <w:r>
        <w:t>Monefy</w:t>
      </w:r>
      <w:proofErr w:type="spellEnd"/>
      <w:r w:rsidRPr="002D71EA">
        <w:t>:</w:t>
      </w:r>
    </w:p>
    <w:p w14:paraId="64865B66" w14:textId="25A390A2" w:rsidR="00985EAF" w:rsidRPr="00315A2B" w:rsidRDefault="00985EAF" w:rsidP="000E21C8">
      <w:pPr>
        <w:pStyle w:val="2"/>
        <w:numPr>
          <w:ilvl w:val="1"/>
          <w:numId w:val="20"/>
        </w:numPr>
        <w:rPr>
          <w:lang w:val="ru-RU"/>
        </w:rPr>
      </w:pPr>
      <w:r w:rsidRPr="00D2710D">
        <w:rPr>
          <w:lang w:val="ru-RU"/>
        </w:rPr>
        <w:t xml:space="preserve">Простота использования. </w:t>
      </w:r>
      <w:r w:rsidRPr="00315A2B">
        <w:rPr>
          <w:lang w:val="ru-RU"/>
        </w:rPr>
        <w:t>Интерфейс приложения интуитивно понятен и позволяет быстро добавлять операции, что особенно удобно для повседневного использования</w:t>
      </w:r>
      <w:r w:rsidR="00315A2B" w:rsidRPr="00315A2B">
        <w:rPr>
          <w:lang w:val="ru-RU"/>
        </w:rPr>
        <w:t>;</w:t>
      </w:r>
    </w:p>
    <w:p w14:paraId="25A709C9" w14:textId="3914887E" w:rsidR="00985EAF" w:rsidRPr="00315A2B" w:rsidRDefault="00985EAF" w:rsidP="000E21C8">
      <w:pPr>
        <w:pStyle w:val="2"/>
        <w:numPr>
          <w:ilvl w:val="1"/>
          <w:numId w:val="20"/>
        </w:numPr>
        <w:rPr>
          <w:lang w:val="ru-RU"/>
        </w:rPr>
      </w:pPr>
      <w:r w:rsidRPr="00D2710D">
        <w:rPr>
          <w:lang w:val="ru-RU"/>
        </w:rPr>
        <w:t xml:space="preserve">Независимость от банковских интеграций. </w:t>
      </w:r>
      <w:r w:rsidRPr="00315A2B">
        <w:rPr>
          <w:lang w:val="ru-RU"/>
        </w:rPr>
        <w:t>Все данные вводятся пользователем вручную, что позволяет использовать приложение без подключения к банковским сервисам</w:t>
      </w:r>
      <w:r w:rsidR="00315A2B" w:rsidRPr="00315A2B">
        <w:rPr>
          <w:lang w:val="ru-RU"/>
        </w:rPr>
        <w:t>;</w:t>
      </w:r>
    </w:p>
    <w:p w14:paraId="730BD69A" w14:textId="199B7640" w:rsidR="00985EAF" w:rsidRPr="00315A2B" w:rsidRDefault="00985EAF" w:rsidP="000E21C8">
      <w:pPr>
        <w:pStyle w:val="2"/>
        <w:numPr>
          <w:ilvl w:val="1"/>
          <w:numId w:val="20"/>
        </w:numPr>
        <w:rPr>
          <w:lang w:val="ru-RU"/>
        </w:rPr>
      </w:pPr>
      <w:r w:rsidRPr="00315A2B">
        <w:rPr>
          <w:lang w:val="ru-RU"/>
        </w:rPr>
        <w:t>Высокая скорость работы. Минималистичный дизайн и отсутствие сложных вычислений обеспечивают высокую производительность приложения</w:t>
      </w:r>
      <w:r w:rsidR="00315A2B" w:rsidRPr="00315A2B">
        <w:rPr>
          <w:lang w:val="ru-RU"/>
        </w:rPr>
        <w:t>;</w:t>
      </w:r>
    </w:p>
    <w:p w14:paraId="09839AC4" w14:textId="2C6B393E" w:rsidR="00985EAF" w:rsidRPr="00315A2B" w:rsidRDefault="00985EAF" w:rsidP="000E21C8">
      <w:pPr>
        <w:pStyle w:val="2"/>
        <w:numPr>
          <w:ilvl w:val="1"/>
          <w:numId w:val="20"/>
        </w:numPr>
        <w:rPr>
          <w:lang w:val="ru-RU"/>
        </w:rPr>
      </w:pPr>
      <w:r w:rsidRPr="00D2710D">
        <w:rPr>
          <w:lang w:val="ru-RU"/>
        </w:rPr>
        <w:t xml:space="preserve">Наглядная визуализация. </w:t>
      </w:r>
      <w:r w:rsidRPr="00315A2B">
        <w:rPr>
          <w:lang w:val="ru-RU"/>
        </w:rPr>
        <w:t>Приложение предоставляет диаграммы и графики, позволяющие быстро оценить структуру расходов</w:t>
      </w:r>
      <w:r w:rsidR="00315A2B" w:rsidRPr="00315A2B">
        <w:rPr>
          <w:lang w:val="ru-RU"/>
        </w:rPr>
        <w:t>;</w:t>
      </w:r>
    </w:p>
    <w:p w14:paraId="32F1E9B2" w14:textId="1DEBB195" w:rsidR="00985EAF" w:rsidRPr="00315A2B" w:rsidRDefault="00985EAF" w:rsidP="000E21C8">
      <w:pPr>
        <w:pStyle w:val="2"/>
        <w:numPr>
          <w:ilvl w:val="1"/>
          <w:numId w:val="20"/>
        </w:numPr>
        <w:rPr>
          <w:lang w:val="ru-RU"/>
        </w:rPr>
      </w:pPr>
      <w:r w:rsidRPr="00315A2B">
        <w:rPr>
          <w:lang w:val="ru-RU"/>
        </w:rPr>
        <w:t xml:space="preserve">Поддержка </w:t>
      </w:r>
      <w:proofErr w:type="spellStart"/>
      <w:r w:rsidRPr="00315A2B">
        <w:rPr>
          <w:lang w:val="ru-RU"/>
        </w:rPr>
        <w:t>мультивалютности</w:t>
      </w:r>
      <w:proofErr w:type="spellEnd"/>
      <w:r w:rsidRPr="00315A2B">
        <w:rPr>
          <w:lang w:val="ru-RU"/>
        </w:rPr>
        <w:t>. Пользователь может учитывать операции в различных валютах</w:t>
      </w:r>
      <w:r w:rsidR="00315A2B" w:rsidRPr="00315A2B">
        <w:rPr>
          <w:lang w:val="ru-RU"/>
        </w:rPr>
        <w:t>;</w:t>
      </w:r>
    </w:p>
    <w:p w14:paraId="5C87621C" w14:textId="4542F6D8" w:rsidR="00985EAF" w:rsidRPr="00D2710D" w:rsidRDefault="00985EAF" w:rsidP="000E21C8">
      <w:pPr>
        <w:pStyle w:val="2"/>
        <w:numPr>
          <w:ilvl w:val="1"/>
          <w:numId w:val="20"/>
        </w:numPr>
        <w:rPr>
          <w:lang w:val="ru-RU"/>
        </w:rPr>
      </w:pPr>
      <w:r w:rsidRPr="00D2710D">
        <w:rPr>
          <w:lang w:val="ru-RU"/>
        </w:rPr>
        <w:t>Подробная аналитика расходов. Пользователь может анализировать структуру затрат по категориям, периодам времени и источникам доходов.</w:t>
      </w:r>
    </w:p>
    <w:p w14:paraId="25A9C77C" w14:textId="62C0F151" w:rsidR="00985EAF" w:rsidRPr="00985EAF" w:rsidRDefault="00985EAF" w:rsidP="00AE21AE">
      <w:pPr>
        <w:pStyle w:val="TNR"/>
      </w:pPr>
      <w:proofErr w:type="spellStart"/>
      <w:r>
        <w:t>Недостатки</w:t>
      </w:r>
      <w:proofErr w:type="spellEnd"/>
      <w:r>
        <w:t xml:space="preserve"> </w:t>
      </w:r>
      <w:proofErr w:type="spellStart"/>
      <w:r>
        <w:t>Monefy</w:t>
      </w:r>
      <w:proofErr w:type="spellEnd"/>
      <w:r w:rsidRPr="002D71EA">
        <w:t>:</w:t>
      </w:r>
    </w:p>
    <w:p w14:paraId="7FC7B1EE" w14:textId="3C0C68AA" w:rsidR="00985EAF" w:rsidRPr="00315A2B" w:rsidRDefault="00985EAF" w:rsidP="000E21C8">
      <w:pPr>
        <w:pStyle w:val="2"/>
        <w:numPr>
          <w:ilvl w:val="1"/>
          <w:numId w:val="21"/>
        </w:numPr>
        <w:rPr>
          <w:lang w:val="ru-RU"/>
        </w:rPr>
      </w:pPr>
      <w:r w:rsidRPr="00D2710D">
        <w:rPr>
          <w:lang w:val="ru-RU"/>
        </w:rPr>
        <w:t xml:space="preserve">Отсутствие автоматизации. </w:t>
      </w:r>
      <w:r w:rsidRPr="00315A2B">
        <w:rPr>
          <w:lang w:val="ru-RU"/>
        </w:rPr>
        <w:t>Все операции необходимо вводить вручную, что увеличивает трудоемкость учета и может приводить к ошибкам</w:t>
      </w:r>
      <w:r w:rsidR="00315A2B" w:rsidRPr="00315A2B">
        <w:rPr>
          <w:lang w:val="ru-RU"/>
        </w:rPr>
        <w:t>;</w:t>
      </w:r>
    </w:p>
    <w:p w14:paraId="2B02000F" w14:textId="10D5F803" w:rsidR="00985EAF" w:rsidRPr="00315A2B" w:rsidRDefault="00985EAF" w:rsidP="000E21C8">
      <w:pPr>
        <w:pStyle w:val="2"/>
        <w:numPr>
          <w:ilvl w:val="1"/>
          <w:numId w:val="21"/>
        </w:numPr>
        <w:rPr>
          <w:lang w:val="ru-RU"/>
        </w:rPr>
      </w:pPr>
      <w:r w:rsidRPr="00315A2B">
        <w:rPr>
          <w:lang w:val="ru-RU"/>
        </w:rPr>
        <w:lastRenderedPageBreak/>
        <w:t>Ограниченные аналитические возможности. Приложение предоставляет базовую визуализацию, но не поддерживает глубокий анализ и прогнозирование расходов</w:t>
      </w:r>
      <w:r w:rsidR="00315A2B" w:rsidRPr="00315A2B">
        <w:rPr>
          <w:lang w:val="ru-RU"/>
        </w:rPr>
        <w:t>;</w:t>
      </w:r>
    </w:p>
    <w:p w14:paraId="06C8F806" w14:textId="1D963077" w:rsidR="00985EAF" w:rsidRPr="00315A2B" w:rsidRDefault="00985EAF" w:rsidP="000E21C8">
      <w:pPr>
        <w:pStyle w:val="2"/>
        <w:numPr>
          <w:ilvl w:val="1"/>
          <w:numId w:val="21"/>
        </w:numPr>
        <w:rPr>
          <w:lang w:val="ru-RU"/>
        </w:rPr>
      </w:pPr>
      <w:r w:rsidRPr="00D2710D">
        <w:rPr>
          <w:lang w:val="ru-RU"/>
        </w:rPr>
        <w:t xml:space="preserve">Отсутствие интеграции с банками. </w:t>
      </w:r>
      <w:r w:rsidRPr="00315A2B">
        <w:rPr>
          <w:lang w:val="ru-RU"/>
        </w:rPr>
        <w:t>Невозможность автоматического получения данных снижает удобство использования по сравнению с более продвинутыми системами</w:t>
      </w:r>
      <w:r w:rsidR="00315A2B" w:rsidRPr="00315A2B">
        <w:rPr>
          <w:lang w:val="ru-RU"/>
        </w:rPr>
        <w:t>;</w:t>
      </w:r>
    </w:p>
    <w:p w14:paraId="308688E3" w14:textId="6EA4D18E" w:rsidR="00985EAF" w:rsidRPr="00315A2B" w:rsidRDefault="00985EAF" w:rsidP="000E21C8">
      <w:pPr>
        <w:pStyle w:val="2"/>
        <w:numPr>
          <w:ilvl w:val="1"/>
          <w:numId w:val="21"/>
        </w:numPr>
        <w:rPr>
          <w:lang w:val="ru-RU"/>
        </w:rPr>
      </w:pPr>
      <w:r w:rsidRPr="00315A2B">
        <w:rPr>
          <w:lang w:val="ru-RU"/>
        </w:rPr>
        <w:t>Ограниченный функционал планирования. Возможности бюджетирования и постановки финансовых целей реализованы на базовом уровне</w:t>
      </w:r>
      <w:r w:rsidR="00315A2B" w:rsidRPr="00315A2B">
        <w:rPr>
          <w:lang w:val="ru-RU"/>
        </w:rPr>
        <w:t>;</w:t>
      </w:r>
    </w:p>
    <w:p w14:paraId="36E57489" w14:textId="751B7CBE" w:rsidR="00985EAF" w:rsidRPr="00315A2B" w:rsidRDefault="00985EAF" w:rsidP="000E21C8">
      <w:pPr>
        <w:pStyle w:val="2"/>
        <w:numPr>
          <w:ilvl w:val="1"/>
          <w:numId w:val="21"/>
        </w:numPr>
        <w:rPr>
          <w:lang w:val="ru-RU"/>
        </w:rPr>
      </w:pPr>
      <w:r w:rsidRPr="00D2710D">
        <w:rPr>
          <w:lang w:val="ru-RU"/>
        </w:rPr>
        <w:t xml:space="preserve">Ограничения бесплатной версии. </w:t>
      </w:r>
      <w:r w:rsidRPr="00315A2B">
        <w:rPr>
          <w:lang w:val="ru-RU"/>
        </w:rPr>
        <w:t>Некоторые функции доступны только в платной версии приложения</w:t>
      </w:r>
      <w:r w:rsidR="00315A2B" w:rsidRPr="00315A2B">
        <w:rPr>
          <w:lang w:val="ru-RU"/>
        </w:rPr>
        <w:t>.</w:t>
      </w:r>
    </w:p>
    <w:p w14:paraId="276DB5D5" w14:textId="44BCFDEC" w:rsidR="00985EAF" w:rsidRPr="00D2710D" w:rsidRDefault="00985EAF" w:rsidP="00AE21AE">
      <w:pPr>
        <w:pStyle w:val="TNR"/>
        <w:rPr>
          <w:lang w:val="ru-RU"/>
        </w:rPr>
      </w:pPr>
      <w:r w:rsidRPr="00315A2B">
        <w:rPr>
          <w:lang w:val="ru-RU"/>
        </w:rPr>
        <w:t xml:space="preserve">В целом, </w:t>
      </w:r>
      <w:proofErr w:type="spellStart"/>
      <w:r>
        <w:t>Monefy</w:t>
      </w:r>
      <w:proofErr w:type="spellEnd"/>
      <w:r w:rsidRPr="00315A2B">
        <w:rPr>
          <w:lang w:val="ru-RU"/>
        </w:rPr>
        <w:t xml:space="preserve"> является удобным инструментом для базового учета личных финансов, ориентированным на пользователей, предпочитающих простоту и контроль над своими данными. </w:t>
      </w:r>
      <w:r w:rsidRPr="00D2710D">
        <w:rPr>
          <w:lang w:val="ru-RU"/>
        </w:rPr>
        <w:t>Однако отсутствие автоматизации и развитых аналитических возможностей ограничивает его применение в задачах комплексного анализа и оптимизации персональных расходов.</w:t>
      </w:r>
    </w:p>
    <w:p w14:paraId="03F05979" w14:textId="77777777" w:rsidR="00985EAF" w:rsidRDefault="00985EAF" w:rsidP="00985EAF">
      <w:pPr>
        <w:pStyle w:val="a1"/>
        <w:numPr>
          <w:ilvl w:val="0"/>
          <w:numId w:val="0"/>
        </w:numPr>
      </w:pPr>
    </w:p>
    <w:p w14:paraId="2C039554" w14:textId="3E36C714" w:rsidR="00985EAF" w:rsidRPr="00985EAF" w:rsidRDefault="00985EAF" w:rsidP="00B04653">
      <w:pPr>
        <w:pStyle w:val="30"/>
      </w:pPr>
      <w:proofErr w:type="spellStart"/>
      <w:r>
        <w:t>PocketGuar</w:t>
      </w:r>
      <w:r w:rsidR="005524FC" w:rsidRPr="00985EAF">
        <w:t>d</w:t>
      </w:r>
      <w:proofErr w:type="spellEnd"/>
    </w:p>
    <w:p w14:paraId="4E7B0E19" w14:textId="78BBCD10" w:rsidR="00523675" w:rsidRPr="00D2710D" w:rsidRDefault="005524FC" w:rsidP="00AE21AE">
      <w:pPr>
        <w:pStyle w:val="TNR"/>
        <w:rPr>
          <w:lang w:val="ru-RU"/>
        </w:rPr>
      </w:pPr>
      <w:proofErr w:type="spellStart"/>
      <w:r w:rsidRPr="005524FC">
        <w:t>PocketGuard</w:t>
      </w:r>
      <w:proofErr w:type="spellEnd"/>
      <w:r w:rsidRPr="00D2710D">
        <w:rPr>
          <w:lang w:val="ru-RU"/>
        </w:rPr>
        <w:t xml:space="preserve"> — </w:t>
      </w:r>
      <w:r w:rsidR="00A43085" w:rsidRPr="00D2710D">
        <w:rPr>
          <w:lang w:val="ru-RU"/>
        </w:rPr>
        <w:t>популярное приложение для управления личными финансами, ориентированное на анализ расходов и контроль бюджета пользователя. Основная концепция сервиса заключается в предоставлении пользователю информации о сумме денежных средств, доступных для безопасного расходования после учета обязательных платежей, регулярных расходов и финансовых целей. Такой подход позволяет минимизировать риск перерасхода и способствует более рациональному управлению личными финансами</w:t>
      </w:r>
      <w:r w:rsidR="00523675" w:rsidRPr="00D2710D">
        <w:rPr>
          <w:lang w:val="ru-RU"/>
        </w:rPr>
        <w:t>.</w:t>
      </w:r>
    </w:p>
    <w:p w14:paraId="57B6DD71" w14:textId="1B1A4C36" w:rsidR="00A43085" w:rsidRPr="00A43085" w:rsidRDefault="00A43085" w:rsidP="00AE21AE">
      <w:pPr>
        <w:pStyle w:val="TNR"/>
        <w:rPr>
          <w:lang w:val="ru-BY"/>
        </w:rPr>
      </w:pPr>
      <w:r w:rsidRPr="00A43085">
        <w:rPr>
          <w:lang w:val="ru-BY"/>
        </w:rPr>
        <w:t xml:space="preserve">Система </w:t>
      </w:r>
      <w:proofErr w:type="spellStart"/>
      <w:r w:rsidRPr="00A43085">
        <w:rPr>
          <w:lang w:val="ru-BY"/>
        </w:rPr>
        <w:t>PocketGuard</w:t>
      </w:r>
      <w:proofErr w:type="spellEnd"/>
      <w:r w:rsidRPr="00A43085">
        <w:rPr>
          <w:lang w:val="ru-BY"/>
        </w:rPr>
        <w:t xml:space="preserve"> автоматически обрабатывает финансовые операции, полученные через банковские интеграции, и формирует сводную информацию о текущем состоянии бюджета. Особенностью приложения является ориентация на упрощение восприятия финансовых данных: пользователю предоставляется краткая и наглядная информация без необходимости глубокого анализа.</w:t>
      </w:r>
    </w:p>
    <w:p w14:paraId="61D8A687" w14:textId="77777777" w:rsidR="00523675" w:rsidRPr="000D1A44" w:rsidRDefault="00523675" w:rsidP="00523675">
      <w:pPr>
        <w:pStyle w:val="af1"/>
      </w:pPr>
    </w:p>
    <w:p w14:paraId="015FCC6C" w14:textId="51844EAC" w:rsidR="00523675" w:rsidRPr="005524FC" w:rsidRDefault="005524FC" w:rsidP="00B04653">
      <w:pPr>
        <w:pStyle w:val="af1"/>
        <w:jc w:val="center"/>
      </w:pPr>
      <w:r w:rsidRPr="005524FC">
        <w:lastRenderedPageBreak/>
        <w:t xml:space="preserve"> </w:t>
      </w:r>
      <w:r>
        <w:rPr>
          <w:noProof/>
        </w:rPr>
        <w:drawing>
          <wp:inline distT="0" distB="0" distL="0" distR="0" wp14:anchorId="77FAC5F8" wp14:editId="6800FC06">
            <wp:extent cx="5940425" cy="3343910"/>
            <wp:effectExtent l="0" t="0" r="317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DD80B" w14:textId="3C0972C2" w:rsidR="00523675" w:rsidRPr="000E52C2" w:rsidRDefault="00523675" w:rsidP="00B04653">
      <w:pPr>
        <w:pStyle w:val="a4"/>
      </w:pPr>
      <w:r>
        <w:t>Интерфейс</w:t>
      </w:r>
      <w:r w:rsidRPr="000E52C2">
        <w:t xml:space="preserve"> </w:t>
      </w:r>
      <w:r>
        <w:t>приложения</w:t>
      </w:r>
      <w:r w:rsidRPr="000E52C2">
        <w:t xml:space="preserve"> </w:t>
      </w:r>
      <w:proofErr w:type="spellStart"/>
      <w:r w:rsidR="005524FC">
        <w:rPr>
          <w:lang w:val="en-US"/>
        </w:rPr>
        <w:t>PocketGuard</w:t>
      </w:r>
      <w:proofErr w:type="spellEnd"/>
    </w:p>
    <w:p w14:paraId="3715FB6F" w14:textId="2B3433FB" w:rsidR="00523675" w:rsidRPr="000E52C2" w:rsidRDefault="00523675" w:rsidP="00AE21AE">
      <w:pPr>
        <w:pStyle w:val="TNR"/>
      </w:pPr>
      <w:proofErr w:type="spellStart"/>
      <w:r>
        <w:t>Преимущества</w:t>
      </w:r>
      <w:proofErr w:type="spellEnd"/>
      <w:r w:rsidRPr="000E52C2">
        <w:t xml:space="preserve"> </w:t>
      </w:r>
      <w:proofErr w:type="spellStart"/>
      <w:r w:rsidR="005524FC">
        <w:t>PocketGuard</w:t>
      </w:r>
      <w:proofErr w:type="spellEnd"/>
      <w:r w:rsidRPr="000E52C2">
        <w:t>:</w:t>
      </w:r>
    </w:p>
    <w:p w14:paraId="5242D130" w14:textId="5F5CF4EC" w:rsidR="005524FC" w:rsidRPr="00315A2B" w:rsidRDefault="005524FC" w:rsidP="000E21C8">
      <w:pPr>
        <w:pStyle w:val="2"/>
        <w:numPr>
          <w:ilvl w:val="1"/>
          <w:numId w:val="22"/>
        </w:numPr>
        <w:rPr>
          <w:lang w:val="ru-RU"/>
        </w:rPr>
      </w:pPr>
      <w:r w:rsidRPr="00D2710D">
        <w:rPr>
          <w:lang w:val="ru-RU"/>
        </w:rPr>
        <w:t>Функция “</w:t>
      </w:r>
      <w:r>
        <w:t>In</w:t>
      </w:r>
      <w:r w:rsidRPr="00D2710D">
        <w:rPr>
          <w:lang w:val="ru-RU"/>
        </w:rPr>
        <w:t xml:space="preserve"> </w:t>
      </w:r>
      <w:r>
        <w:t>My</w:t>
      </w:r>
      <w:r w:rsidRPr="00D2710D">
        <w:rPr>
          <w:lang w:val="ru-RU"/>
        </w:rPr>
        <w:t xml:space="preserve"> </w:t>
      </w:r>
      <w:r>
        <w:t>Pocket</w:t>
      </w:r>
      <w:r w:rsidRPr="00D2710D">
        <w:rPr>
          <w:lang w:val="ru-RU"/>
        </w:rPr>
        <w:t xml:space="preserve">”. </w:t>
      </w:r>
      <w:r w:rsidRPr="00315A2B">
        <w:rPr>
          <w:lang w:val="ru-RU"/>
        </w:rPr>
        <w:t>Приложение автоматически рассчитывает сумму денег, которая остаётся у пользователя после учета регулярных платежей, счетов и финансовых целей, что помогает избежать перерасхода бюджета</w:t>
      </w:r>
      <w:r w:rsidR="00315A2B" w:rsidRPr="00315A2B">
        <w:rPr>
          <w:lang w:val="ru-RU"/>
        </w:rPr>
        <w:t>;</w:t>
      </w:r>
    </w:p>
    <w:p w14:paraId="483705C3" w14:textId="33CA5BB7" w:rsidR="005524FC" w:rsidRPr="00315A2B" w:rsidRDefault="005524FC" w:rsidP="000E21C8">
      <w:pPr>
        <w:pStyle w:val="2"/>
        <w:numPr>
          <w:ilvl w:val="1"/>
          <w:numId w:val="22"/>
        </w:numPr>
        <w:rPr>
          <w:lang w:val="ru-RU"/>
        </w:rPr>
      </w:pPr>
      <w:r w:rsidRPr="00D2710D">
        <w:rPr>
          <w:lang w:val="ru-RU"/>
        </w:rPr>
        <w:t xml:space="preserve">Автоматическая категоризация расходов. </w:t>
      </w:r>
      <w:r w:rsidRPr="00315A2B">
        <w:rPr>
          <w:lang w:val="ru-RU"/>
        </w:rPr>
        <w:t>Система анализирует транзакции и распределяет их по категориям, что облегчает анализ структуры расходов</w:t>
      </w:r>
      <w:r w:rsidR="00315A2B" w:rsidRPr="00315A2B">
        <w:rPr>
          <w:lang w:val="ru-RU"/>
        </w:rPr>
        <w:t>;</w:t>
      </w:r>
    </w:p>
    <w:p w14:paraId="450DBB3C" w14:textId="6800D305" w:rsidR="005524FC" w:rsidRPr="00315A2B" w:rsidRDefault="005524FC" w:rsidP="000E21C8">
      <w:pPr>
        <w:pStyle w:val="2"/>
        <w:numPr>
          <w:ilvl w:val="1"/>
          <w:numId w:val="22"/>
        </w:numPr>
        <w:rPr>
          <w:lang w:val="ru-RU"/>
        </w:rPr>
      </w:pPr>
      <w:r w:rsidRPr="00315A2B">
        <w:rPr>
          <w:lang w:val="ru-RU"/>
        </w:rPr>
        <w:t xml:space="preserve">Интеграция с банковскими счетами. </w:t>
      </w:r>
      <w:proofErr w:type="spellStart"/>
      <w:r>
        <w:t>PocketGuard</w:t>
      </w:r>
      <w:proofErr w:type="spellEnd"/>
      <w:r w:rsidRPr="00315A2B">
        <w:rPr>
          <w:lang w:val="ru-RU"/>
        </w:rPr>
        <w:t xml:space="preserve"> может синхронизироваться с банковскими счетами и кредитными картами, автоматически импортируя транзакции</w:t>
      </w:r>
      <w:r w:rsidR="00315A2B" w:rsidRPr="00315A2B">
        <w:rPr>
          <w:lang w:val="ru-RU"/>
        </w:rPr>
        <w:t>;</w:t>
      </w:r>
    </w:p>
    <w:p w14:paraId="47AB6178" w14:textId="7929165C" w:rsidR="00D828E7" w:rsidRPr="00D2710D" w:rsidRDefault="005524FC" w:rsidP="000E21C8">
      <w:pPr>
        <w:pStyle w:val="2"/>
        <w:numPr>
          <w:ilvl w:val="1"/>
          <w:numId w:val="22"/>
        </w:numPr>
        <w:rPr>
          <w:lang w:val="ru-RU"/>
        </w:rPr>
      </w:pPr>
      <w:r w:rsidRPr="00D2710D">
        <w:rPr>
          <w:lang w:val="ru-RU"/>
        </w:rPr>
        <w:t>Аналитика расходов. Пользователь может просматривать статистику расходов по категориям, периодам времени и источникам дохода.</w:t>
      </w:r>
    </w:p>
    <w:p w14:paraId="44159882" w14:textId="2F5F6A58" w:rsidR="00523675" w:rsidRDefault="00523675" w:rsidP="00AE21AE">
      <w:pPr>
        <w:pStyle w:val="TNR"/>
      </w:pPr>
      <w:proofErr w:type="spellStart"/>
      <w:r>
        <w:t>Недостатки</w:t>
      </w:r>
      <w:proofErr w:type="spellEnd"/>
      <w:r>
        <w:t xml:space="preserve"> </w:t>
      </w:r>
      <w:proofErr w:type="spellStart"/>
      <w:r w:rsidR="005524FC">
        <w:t>PocketGuard</w:t>
      </w:r>
      <w:proofErr w:type="spellEnd"/>
      <w:r>
        <w:t>:</w:t>
      </w:r>
    </w:p>
    <w:p w14:paraId="73C6A4E1" w14:textId="2613B4E0" w:rsidR="005524FC" w:rsidRPr="00315A2B" w:rsidRDefault="005524FC" w:rsidP="000E21C8">
      <w:pPr>
        <w:pStyle w:val="2"/>
        <w:numPr>
          <w:ilvl w:val="1"/>
          <w:numId w:val="23"/>
        </w:numPr>
        <w:rPr>
          <w:lang w:val="ru-RU"/>
        </w:rPr>
      </w:pPr>
      <w:r w:rsidRPr="00D2710D">
        <w:rPr>
          <w:lang w:val="ru-RU"/>
        </w:rPr>
        <w:t xml:space="preserve">Ограниченная доступность банковских интеграций. </w:t>
      </w:r>
      <w:r w:rsidRPr="00315A2B">
        <w:rPr>
          <w:lang w:val="ru-RU"/>
        </w:rPr>
        <w:t>Большинство банковских подключений ориентированы на пользователей США и Канады</w:t>
      </w:r>
      <w:r w:rsidR="00315A2B" w:rsidRPr="00315A2B">
        <w:rPr>
          <w:lang w:val="ru-RU"/>
        </w:rPr>
        <w:t>;</w:t>
      </w:r>
    </w:p>
    <w:p w14:paraId="26B0305E" w14:textId="1B2DA54C" w:rsidR="005524FC" w:rsidRPr="00315A2B" w:rsidRDefault="005524FC" w:rsidP="000E21C8">
      <w:pPr>
        <w:pStyle w:val="2"/>
        <w:numPr>
          <w:ilvl w:val="1"/>
          <w:numId w:val="23"/>
        </w:numPr>
        <w:rPr>
          <w:lang w:val="ru-RU"/>
        </w:rPr>
      </w:pPr>
      <w:r w:rsidRPr="00315A2B">
        <w:rPr>
          <w:lang w:val="ru-RU"/>
        </w:rPr>
        <w:t xml:space="preserve">Ограниченный функционал бесплатной версии. Расширенные функции бюджетирования и аналитики доступны только в платной версии </w:t>
      </w:r>
      <w:proofErr w:type="spellStart"/>
      <w:r>
        <w:t>PocketGuard</w:t>
      </w:r>
      <w:proofErr w:type="spellEnd"/>
      <w:r w:rsidRPr="00315A2B">
        <w:rPr>
          <w:lang w:val="ru-RU"/>
        </w:rPr>
        <w:t xml:space="preserve"> </w:t>
      </w:r>
      <w:r>
        <w:t>Plus</w:t>
      </w:r>
      <w:r w:rsidR="00315A2B" w:rsidRPr="00315A2B">
        <w:rPr>
          <w:lang w:val="ru-RU"/>
        </w:rPr>
        <w:t>;</w:t>
      </w:r>
    </w:p>
    <w:p w14:paraId="68071E13" w14:textId="2D4C09DC" w:rsidR="00523675" w:rsidRPr="00315A2B" w:rsidRDefault="005524FC" w:rsidP="000E21C8">
      <w:pPr>
        <w:pStyle w:val="2"/>
        <w:numPr>
          <w:ilvl w:val="1"/>
          <w:numId w:val="23"/>
        </w:numPr>
        <w:rPr>
          <w:lang w:val="ru-RU"/>
        </w:rPr>
      </w:pPr>
      <w:r w:rsidRPr="00D2710D">
        <w:rPr>
          <w:lang w:val="ru-RU"/>
        </w:rPr>
        <w:lastRenderedPageBreak/>
        <w:t xml:space="preserve">Недостаточно развитые функции финансового прогнозирования. </w:t>
      </w:r>
      <w:r w:rsidRPr="00315A2B">
        <w:rPr>
          <w:lang w:val="ru-RU"/>
        </w:rPr>
        <w:t>Приложение в основном анализирует текущие расходы, но не предоставляет продвинутых инструментов долгосрочного планирования бюджета</w:t>
      </w:r>
      <w:r w:rsidR="00315A2B" w:rsidRPr="00315A2B">
        <w:rPr>
          <w:lang w:val="ru-RU"/>
        </w:rPr>
        <w:t>;</w:t>
      </w:r>
    </w:p>
    <w:p w14:paraId="719B062F" w14:textId="1B96460C" w:rsidR="00A43085" w:rsidRPr="00315A2B" w:rsidRDefault="00A43085" w:rsidP="00AE21AE">
      <w:pPr>
        <w:pStyle w:val="TNR"/>
        <w:rPr>
          <w:lang w:val="ru-RU"/>
        </w:rPr>
      </w:pPr>
      <w:r w:rsidRPr="00315A2B">
        <w:rPr>
          <w:lang w:val="ru-RU"/>
        </w:rPr>
        <w:t xml:space="preserve">В целом, </w:t>
      </w:r>
      <w:proofErr w:type="spellStart"/>
      <w:r>
        <w:t>PocketGuard</w:t>
      </w:r>
      <w:proofErr w:type="spellEnd"/>
      <w:r w:rsidRPr="00315A2B">
        <w:rPr>
          <w:lang w:val="ru-RU"/>
        </w:rPr>
        <w:t xml:space="preserve"> является удобным инструментом для оперативного контроля расходов и предотвращения перерасхода бюджета. Однако его функциональные ограничения, связанные с недостаточной глубиной аналитики и зависимостью от банковских интеграций, подтверждают необходимость разработки более универсальных систем, сочетающих простоту использования с расширенными аналитическими возможностями.</w:t>
      </w:r>
    </w:p>
    <w:p w14:paraId="477F796E" w14:textId="0B038B8D" w:rsidR="00AE21AE" w:rsidRPr="00AE21AE" w:rsidRDefault="00A05FC1" w:rsidP="00B04653">
      <w:pPr>
        <w:pStyle w:val="20"/>
      </w:pPr>
      <w:bookmarkStart w:id="4" w:name="_Toc224178330"/>
      <w:r w:rsidRPr="004D5B5A">
        <w:t>Требования к проектируемому программному средств</w:t>
      </w:r>
    </w:p>
    <w:bookmarkEnd w:id="4"/>
    <w:p w14:paraId="789F761A" w14:textId="2BC137BB" w:rsidR="00A05FC1" w:rsidRDefault="00A05FC1" w:rsidP="00B04653">
      <w:pPr>
        <w:pStyle w:val="30"/>
      </w:pPr>
      <w:r>
        <w:t>Назначение разработки</w:t>
      </w:r>
    </w:p>
    <w:p w14:paraId="2E83C39F" w14:textId="5A5B6047" w:rsidR="00A05FC1" w:rsidRPr="00D2710D" w:rsidRDefault="00A05FC1" w:rsidP="00B04653">
      <w:pPr>
        <w:pStyle w:val="TNR"/>
        <w:rPr>
          <w:lang w:val="ru-RU"/>
        </w:rPr>
      </w:pPr>
      <w:r w:rsidRPr="00D2710D">
        <w:rPr>
          <w:lang w:val="ru-RU"/>
        </w:rPr>
        <w:t>Проектируемое программное средство предназначено для автоматизации учета персональных финансов пользователей, включая регистрацию доходов и расходов, их категоризацию, а также аналитическую обработку финансовых данных. Приложение должно предоставлять пользователям удобный инструментарий для контроля личного бюджета, отслеживания динамики расходов и повышения эффективности управления финансовыми ресурсами</w:t>
      </w:r>
    </w:p>
    <w:p w14:paraId="367F2778" w14:textId="41DA8CC7" w:rsidR="00A05FC1" w:rsidRDefault="00A05FC1" w:rsidP="00B04653">
      <w:pPr>
        <w:pStyle w:val="30"/>
      </w:pPr>
      <w:r>
        <w:t>А</w:t>
      </w:r>
      <w:r w:rsidRPr="00A05FC1">
        <w:t xml:space="preserve"> </w:t>
      </w:r>
      <w:proofErr w:type="spellStart"/>
      <w:r w:rsidRPr="00A05FC1">
        <w:t>Состав</w:t>
      </w:r>
      <w:proofErr w:type="spellEnd"/>
      <w:r w:rsidRPr="00A05FC1">
        <w:t xml:space="preserve"> </w:t>
      </w:r>
      <w:proofErr w:type="spellStart"/>
      <w:r w:rsidRPr="00A05FC1">
        <w:t>выполняемых</w:t>
      </w:r>
      <w:proofErr w:type="spellEnd"/>
      <w:r w:rsidRPr="00A05FC1">
        <w:t xml:space="preserve"> </w:t>
      </w:r>
      <w:proofErr w:type="spellStart"/>
      <w:r w:rsidRPr="00A05FC1">
        <w:t>функций</w:t>
      </w:r>
      <w:proofErr w:type="spellEnd"/>
    </w:p>
    <w:p w14:paraId="4F3F6E96" w14:textId="77777777" w:rsidR="00B04653" w:rsidRPr="00D2710D" w:rsidRDefault="00A05FC1" w:rsidP="00B04653">
      <w:pPr>
        <w:pStyle w:val="TNR"/>
        <w:rPr>
          <w:lang w:val="ru-RU"/>
        </w:rPr>
      </w:pPr>
      <w:r w:rsidRPr="00D2710D">
        <w:rPr>
          <w:lang w:val="ru-RU"/>
        </w:rPr>
        <w:t>Разрабатываемое веб-приложение должно обеспечивать выполнение следующего основного функционала:</w:t>
      </w:r>
    </w:p>
    <w:p w14:paraId="04F716AA" w14:textId="7A0961E8" w:rsidR="00B04653" w:rsidRPr="00B04653" w:rsidRDefault="00B04653" w:rsidP="000E21C8">
      <w:pPr>
        <w:pStyle w:val="2"/>
        <w:numPr>
          <w:ilvl w:val="1"/>
          <w:numId w:val="27"/>
        </w:numPr>
        <w:rPr>
          <w:lang w:val="ru-RU"/>
        </w:rPr>
      </w:pPr>
      <w:r w:rsidRPr="00B04653">
        <w:rPr>
          <w:lang w:val="ru-RU"/>
        </w:rPr>
        <w:t>автоматизированный учет доходов и расходов пользователей;</w:t>
      </w:r>
    </w:p>
    <w:p w14:paraId="5F86FB75" w14:textId="6B51F24F" w:rsidR="00B04653" w:rsidRPr="00B04653" w:rsidRDefault="00B04653" w:rsidP="000E21C8">
      <w:pPr>
        <w:pStyle w:val="2"/>
        <w:numPr>
          <w:ilvl w:val="1"/>
          <w:numId w:val="27"/>
        </w:numPr>
        <w:rPr>
          <w:lang w:val="ru-RU"/>
        </w:rPr>
      </w:pPr>
      <w:r w:rsidRPr="00B04653">
        <w:rPr>
          <w:lang w:val="ru-RU"/>
        </w:rPr>
        <w:t>категоризация финансовых операций с возможностью создания и редактирования пользовательских категорий;</w:t>
      </w:r>
    </w:p>
    <w:p w14:paraId="661C0194" w14:textId="448AA095" w:rsidR="00B04653" w:rsidRPr="00B04653" w:rsidRDefault="00B04653" w:rsidP="000E21C8">
      <w:pPr>
        <w:pStyle w:val="2"/>
        <w:numPr>
          <w:ilvl w:val="1"/>
          <w:numId w:val="27"/>
        </w:numPr>
        <w:rPr>
          <w:lang w:val="ru-RU"/>
        </w:rPr>
      </w:pPr>
      <w:r w:rsidRPr="00B04653">
        <w:rPr>
          <w:lang w:val="ru-RU"/>
        </w:rPr>
        <w:t>формирование персонального бюджета с установкой лимитов расходов по категориям;</w:t>
      </w:r>
    </w:p>
    <w:p w14:paraId="426D76CC" w14:textId="5BA4583C" w:rsidR="00B04653" w:rsidRPr="00B04653" w:rsidRDefault="00B04653" w:rsidP="000E21C8">
      <w:pPr>
        <w:pStyle w:val="2"/>
        <w:numPr>
          <w:ilvl w:val="1"/>
          <w:numId w:val="27"/>
        </w:numPr>
        <w:rPr>
          <w:lang w:val="ru-RU"/>
        </w:rPr>
      </w:pPr>
      <w:r w:rsidRPr="00B04653">
        <w:rPr>
          <w:lang w:val="ru-RU"/>
        </w:rPr>
        <w:t>контроль превышения заданных лимитов и уведомление пользователя;</w:t>
      </w:r>
    </w:p>
    <w:p w14:paraId="6FFC8905" w14:textId="5299BED6" w:rsidR="00B04653" w:rsidRPr="00B04653" w:rsidRDefault="00B04653" w:rsidP="000E21C8">
      <w:pPr>
        <w:pStyle w:val="2"/>
        <w:numPr>
          <w:ilvl w:val="1"/>
          <w:numId w:val="27"/>
        </w:numPr>
        <w:rPr>
          <w:lang w:val="ru-RU"/>
        </w:rPr>
      </w:pPr>
      <w:r w:rsidRPr="00B04653">
        <w:rPr>
          <w:lang w:val="ru-RU"/>
        </w:rPr>
        <w:t>генерация аналитических отчетов по доходам и расходам за выбранные периоды времени;</w:t>
      </w:r>
    </w:p>
    <w:p w14:paraId="1E804AAD" w14:textId="77777777" w:rsidR="00B04653" w:rsidRDefault="00B04653" w:rsidP="000E21C8">
      <w:pPr>
        <w:pStyle w:val="2"/>
        <w:numPr>
          <w:ilvl w:val="1"/>
          <w:numId w:val="27"/>
        </w:numPr>
        <w:rPr>
          <w:lang w:val="ru-RU"/>
        </w:rPr>
      </w:pPr>
      <w:r w:rsidRPr="00B04653">
        <w:rPr>
          <w:lang w:val="ru-RU"/>
        </w:rPr>
        <w:t>визуализация финансовых данных с использованием графиков и диаграмм;</w:t>
      </w:r>
    </w:p>
    <w:p w14:paraId="4E705BB5" w14:textId="77777777" w:rsidR="00B04653" w:rsidRPr="00B04653" w:rsidRDefault="00B04653" w:rsidP="000E21C8">
      <w:pPr>
        <w:pStyle w:val="2"/>
        <w:numPr>
          <w:ilvl w:val="1"/>
          <w:numId w:val="27"/>
        </w:numPr>
        <w:rPr>
          <w:lang w:val="ru-RU"/>
        </w:rPr>
      </w:pPr>
      <w:r w:rsidRPr="00B04653">
        <w:rPr>
          <w:lang w:val="ru-RU"/>
        </w:rPr>
        <w:t>обеспечение многопользовательского режима с авторизацией и аутентификацией;</w:t>
      </w:r>
    </w:p>
    <w:p w14:paraId="1B8F7C4B" w14:textId="77777777" w:rsidR="00B04653" w:rsidRDefault="00B04653" w:rsidP="000E21C8">
      <w:pPr>
        <w:pStyle w:val="2"/>
        <w:numPr>
          <w:ilvl w:val="1"/>
          <w:numId w:val="27"/>
        </w:numPr>
        <w:rPr>
          <w:lang w:val="ru-RU"/>
        </w:rPr>
      </w:pPr>
      <w:r w:rsidRPr="00B04653">
        <w:rPr>
          <w:lang w:val="ru-RU"/>
        </w:rPr>
        <w:t>визуализация финансовых данных с использованием графиков и диаграмм;</w:t>
      </w:r>
    </w:p>
    <w:p w14:paraId="78579757" w14:textId="78D43C56" w:rsidR="00A05FC1" w:rsidRPr="00B04653" w:rsidRDefault="00B04653" w:rsidP="000E21C8">
      <w:pPr>
        <w:pStyle w:val="2"/>
        <w:numPr>
          <w:ilvl w:val="1"/>
          <w:numId w:val="27"/>
        </w:numPr>
        <w:rPr>
          <w:lang w:val="ru-RU"/>
        </w:rPr>
      </w:pPr>
      <w:r w:rsidRPr="00B04653">
        <w:rPr>
          <w:lang w:val="ru-RU"/>
        </w:rPr>
        <w:t>хранение и обработка истории финансовых операций.</w:t>
      </w:r>
    </w:p>
    <w:p w14:paraId="48A6F57E" w14:textId="55B66D7E" w:rsidR="00A05FC1" w:rsidRDefault="00A05FC1" w:rsidP="00B04653">
      <w:pPr>
        <w:pStyle w:val="30"/>
      </w:pPr>
      <w:proofErr w:type="spellStart"/>
      <w:r>
        <w:t>Входные</w:t>
      </w:r>
      <w:proofErr w:type="spellEnd"/>
      <w:r>
        <w:t xml:space="preserve"> </w:t>
      </w:r>
      <w:proofErr w:type="spellStart"/>
      <w:r>
        <w:t>данные</w:t>
      </w:r>
      <w:proofErr w:type="spellEnd"/>
    </w:p>
    <w:p w14:paraId="1FB61F31" w14:textId="77777777" w:rsidR="00B04653" w:rsidRPr="00D2710D" w:rsidRDefault="00A05FC1" w:rsidP="00B04653">
      <w:pPr>
        <w:pStyle w:val="TNR"/>
        <w:rPr>
          <w:lang w:val="ru-RU"/>
        </w:rPr>
      </w:pPr>
      <w:r w:rsidRPr="00D2710D">
        <w:rPr>
          <w:lang w:val="ru-RU"/>
        </w:rPr>
        <w:lastRenderedPageBreak/>
        <w:t>В качестве входных данных для программного средства выступают:</w:t>
      </w:r>
    </w:p>
    <w:p w14:paraId="2C18C05F" w14:textId="3C846D51" w:rsidR="00B04653" w:rsidRDefault="00B04653" w:rsidP="000E21C8">
      <w:pPr>
        <w:pStyle w:val="2"/>
        <w:numPr>
          <w:ilvl w:val="1"/>
          <w:numId w:val="28"/>
        </w:numPr>
        <w:rPr>
          <w:lang w:val="ru-RU"/>
        </w:rPr>
      </w:pPr>
      <w:r w:rsidRPr="00B04653">
        <w:rPr>
          <w:lang w:val="ru-RU"/>
        </w:rPr>
        <w:t>данные о доходах пользователя (сумма, источник дохода, дата получения);</w:t>
      </w:r>
    </w:p>
    <w:p w14:paraId="1C0B4766" w14:textId="03C044A3" w:rsidR="00B04653" w:rsidRDefault="00B04653" w:rsidP="000E21C8">
      <w:pPr>
        <w:pStyle w:val="2"/>
        <w:numPr>
          <w:ilvl w:val="1"/>
          <w:numId w:val="28"/>
        </w:numPr>
        <w:rPr>
          <w:lang w:val="ru-RU"/>
        </w:rPr>
      </w:pPr>
      <w:r w:rsidRPr="00B04653">
        <w:rPr>
          <w:lang w:val="ru-RU"/>
        </w:rPr>
        <w:t>данные о расходах (сумма, категория, дата, описание операции);</w:t>
      </w:r>
    </w:p>
    <w:p w14:paraId="6F8040FA" w14:textId="6B4398AA" w:rsidR="00B04653" w:rsidRDefault="00B04653" w:rsidP="000E21C8">
      <w:pPr>
        <w:pStyle w:val="2"/>
        <w:numPr>
          <w:ilvl w:val="1"/>
          <w:numId w:val="28"/>
        </w:numPr>
        <w:rPr>
          <w:lang w:val="ru-RU"/>
        </w:rPr>
      </w:pPr>
      <w:r w:rsidRPr="00B04653">
        <w:rPr>
          <w:lang w:val="ru-RU"/>
        </w:rPr>
        <w:t>пользовательские категории финансовых операций;</w:t>
      </w:r>
    </w:p>
    <w:p w14:paraId="73F6BED2" w14:textId="607D1303" w:rsidR="00B04653" w:rsidRDefault="00B04653" w:rsidP="000E21C8">
      <w:pPr>
        <w:pStyle w:val="2"/>
        <w:numPr>
          <w:ilvl w:val="1"/>
          <w:numId w:val="28"/>
        </w:numPr>
        <w:rPr>
          <w:lang w:val="ru-RU"/>
        </w:rPr>
      </w:pPr>
      <w:r w:rsidRPr="00B04653">
        <w:rPr>
          <w:lang w:val="ru-RU"/>
        </w:rPr>
        <w:t>параметры бюджета (лимиты расходов, временные периоды);</w:t>
      </w:r>
    </w:p>
    <w:p w14:paraId="52936865" w14:textId="76A2EC53" w:rsidR="00A05FC1" w:rsidRPr="00B04653" w:rsidRDefault="00B04653" w:rsidP="000E21C8">
      <w:pPr>
        <w:pStyle w:val="2"/>
        <w:numPr>
          <w:ilvl w:val="1"/>
          <w:numId w:val="28"/>
        </w:numPr>
        <w:rPr>
          <w:lang w:val="ru-RU"/>
        </w:rPr>
      </w:pPr>
      <w:r w:rsidRPr="00B04653">
        <w:rPr>
          <w:lang w:val="ru-RU"/>
        </w:rPr>
        <w:t xml:space="preserve">регистрационные и </w:t>
      </w:r>
      <w:proofErr w:type="spellStart"/>
      <w:r w:rsidRPr="00B04653">
        <w:rPr>
          <w:lang w:val="ru-RU"/>
        </w:rPr>
        <w:t>авторизационные</w:t>
      </w:r>
      <w:proofErr w:type="spellEnd"/>
      <w:r w:rsidRPr="00B04653">
        <w:rPr>
          <w:lang w:val="ru-RU"/>
        </w:rPr>
        <w:t xml:space="preserve"> данные пользователей системы (логин, пароль, электронная почта).</w:t>
      </w:r>
    </w:p>
    <w:p w14:paraId="434DD140" w14:textId="397F66F2" w:rsidR="00A05FC1" w:rsidRDefault="00A05FC1" w:rsidP="00B04653">
      <w:pPr>
        <w:pStyle w:val="30"/>
      </w:pPr>
      <w:proofErr w:type="spellStart"/>
      <w:r>
        <w:t>Выходные</w:t>
      </w:r>
      <w:proofErr w:type="spellEnd"/>
      <w:r>
        <w:t xml:space="preserve"> </w:t>
      </w:r>
      <w:proofErr w:type="spellStart"/>
      <w:r>
        <w:t>данные</w:t>
      </w:r>
      <w:proofErr w:type="spellEnd"/>
    </w:p>
    <w:p w14:paraId="7B1CDAA2" w14:textId="77777777" w:rsidR="00B04653" w:rsidRDefault="00A05FC1" w:rsidP="00B04653">
      <w:pPr>
        <w:pStyle w:val="TNR"/>
      </w:pPr>
      <w:proofErr w:type="spellStart"/>
      <w:r>
        <w:t>Выходными</w:t>
      </w:r>
      <w:proofErr w:type="spellEnd"/>
      <w:r>
        <w:t xml:space="preserve"> </w:t>
      </w:r>
      <w:proofErr w:type="spellStart"/>
      <w:r>
        <w:t>данными</w:t>
      </w:r>
      <w:proofErr w:type="spellEnd"/>
      <w:r>
        <w:t xml:space="preserve"> </w:t>
      </w:r>
      <w:proofErr w:type="spellStart"/>
      <w:r>
        <w:t>являются</w:t>
      </w:r>
      <w:proofErr w:type="spellEnd"/>
      <w:r>
        <w:t>:</w:t>
      </w:r>
    </w:p>
    <w:p w14:paraId="6BC554FD" w14:textId="7C235E4A" w:rsidR="00B04653" w:rsidRDefault="00B04653" w:rsidP="000E21C8">
      <w:pPr>
        <w:pStyle w:val="2"/>
        <w:numPr>
          <w:ilvl w:val="1"/>
          <w:numId w:val="29"/>
        </w:numPr>
        <w:rPr>
          <w:lang w:val="ru-RU"/>
        </w:rPr>
      </w:pPr>
      <w:r w:rsidRPr="00B04653">
        <w:rPr>
          <w:lang w:val="ru-RU"/>
        </w:rPr>
        <w:t>структурированная информация в виде таблиц и интерфейсных элементов, отображающая текущий баланс, историю операций и распределение расходов;</w:t>
      </w:r>
    </w:p>
    <w:p w14:paraId="7F655826" w14:textId="6E39DB21" w:rsidR="00B04653" w:rsidRDefault="00B04653" w:rsidP="000E21C8">
      <w:pPr>
        <w:pStyle w:val="2"/>
        <w:numPr>
          <w:ilvl w:val="1"/>
          <w:numId w:val="29"/>
        </w:numPr>
        <w:rPr>
          <w:lang w:val="ru-RU"/>
        </w:rPr>
      </w:pPr>
      <w:r w:rsidRPr="00B04653">
        <w:rPr>
          <w:lang w:val="ru-RU"/>
        </w:rPr>
        <w:t>графическая информация, включающая линейные графики, круговые диаграммы и гистограммы, отражающие структуру и динамику финансовых операций;</w:t>
      </w:r>
    </w:p>
    <w:p w14:paraId="355E1C9D" w14:textId="72F07AEB" w:rsidR="00B04653" w:rsidRDefault="00B04653" w:rsidP="000E21C8">
      <w:pPr>
        <w:pStyle w:val="2"/>
        <w:numPr>
          <w:ilvl w:val="1"/>
          <w:numId w:val="29"/>
        </w:numPr>
        <w:rPr>
          <w:lang w:val="ru-RU"/>
        </w:rPr>
      </w:pPr>
      <w:r w:rsidRPr="00B04653">
        <w:rPr>
          <w:lang w:val="ru-RU"/>
        </w:rPr>
        <w:t>аналитические отчеты по доходам и расходам за заданные периоды времени;</w:t>
      </w:r>
    </w:p>
    <w:p w14:paraId="2146D54B" w14:textId="2C61A8F8" w:rsidR="00B04653" w:rsidRDefault="00B04653" w:rsidP="000E21C8">
      <w:pPr>
        <w:pStyle w:val="2"/>
        <w:numPr>
          <w:ilvl w:val="1"/>
          <w:numId w:val="29"/>
        </w:numPr>
        <w:rPr>
          <w:lang w:val="ru-RU"/>
        </w:rPr>
      </w:pPr>
      <w:r w:rsidRPr="00B04653">
        <w:rPr>
          <w:lang w:val="ru-RU"/>
        </w:rPr>
        <w:t>уведомления о превышении установленных лимитов бюджета;</w:t>
      </w:r>
    </w:p>
    <w:p w14:paraId="679D266E" w14:textId="734AA33E" w:rsidR="00A05FC1" w:rsidRPr="00B04653" w:rsidRDefault="00B04653" w:rsidP="000E21C8">
      <w:pPr>
        <w:pStyle w:val="2"/>
        <w:numPr>
          <w:ilvl w:val="1"/>
          <w:numId w:val="29"/>
        </w:numPr>
        <w:rPr>
          <w:lang w:val="ru-RU"/>
        </w:rPr>
      </w:pPr>
      <w:r w:rsidRPr="00B04653">
        <w:rPr>
          <w:lang w:val="ru-RU"/>
        </w:rPr>
        <w:t>агрегированные показатели (общий доход, общий расход, остаток средств).</w:t>
      </w:r>
    </w:p>
    <w:p w14:paraId="03BC2F01" w14:textId="1EFCC090" w:rsidR="00A05FC1" w:rsidRPr="00B04653" w:rsidRDefault="00A05FC1" w:rsidP="00B04653">
      <w:pPr>
        <w:pStyle w:val="30"/>
        <w:rPr>
          <w:lang w:val="ru-RU"/>
        </w:rPr>
      </w:pPr>
      <w:r w:rsidRPr="00B04653">
        <w:rPr>
          <w:lang w:val="ru-RU"/>
        </w:rPr>
        <w:t>Требования к параметрам технических и программных средств</w:t>
      </w:r>
    </w:p>
    <w:p w14:paraId="2BA838FD" w14:textId="77777777" w:rsidR="00A05FC1" w:rsidRPr="00D2710D" w:rsidRDefault="00A05FC1" w:rsidP="00B04653">
      <w:pPr>
        <w:pStyle w:val="TNR"/>
        <w:rPr>
          <w:lang w:val="ru-RU"/>
        </w:rPr>
      </w:pPr>
      <w:r w:rsidRPr="00D2710D">
        <w:rPr>
          <w:lang w:val="ru-RU"/>
        </w:rPr>
        <w:t>Для клиентского устройства пользователя аппаратные требования ограничиваются характеристиками, необходимыми для стабильной работы операционной системы и веб-браузера:</w:t>
      </w:r>
    </w:p>
    <w:p w14:paraId="6F9F0F02" w14:textId="432F3131" w:rsidR="00A05FC1" w:rsidRPr="00B04653" w:rsidRDefault="00A05FC1" w:rsidP="000E21C8">
      <w:pPr>
        <w:pStyle w:val="2"/>
        <w:numPr>
          <w:ilvl w:val="1"/>
          <w:numId w:val="30"/>
        </w:numPr>
        <w:rPr>
          <w:lang w:val="ru-RU"/>
        </w:rPr>
      </w:pPr>
      <w:r w:rsidRPr="00B04653">
        <w:rPr>
          <w:lang w:val="ru-RU"/>
        </w:rPr>
        <w:t>объем оперативной памяти не менее 4 гигабайт;</w:t>
      </w:r>
    </w:p>
    <w:p w14:paraId="440FBC68" w14:textId="1688B06D" w:rsidR="00A05FC1" w:rsidRPr="00A05FC1" w:rsidRDefault="00A05FC1" w:rsidP="00B04653">
      <w:pPr>
        <w:pStyle w:val="2"/>
      </w:pPr>
      <w:proofErr w:type="spellStart"/>
      <w:r w:rsidRPr="00A05FC1">
        <w:t>наличие</w:t>
      </w:r>
      <w:proofErr w:type="spellEnd"/>
      <w:r w:rsidRPr="00A05FC1">
        <w:t xml:space="preserve"> </w:t>
      </w:r>
      <w:proofErr w:type="spellStart"/>
      <w:r w:rsidRPr="00A05FC1">
        <w:t>стабильного</w:t>
      </w:r>
      <w:proofErr w:type="spellEnd"/>
      <w:r w:rsidRPr="00A05FC1">
        <w:t xml:space="preserve"> </w:t>
      </w:r>
      <w:proofErr w:type="spellStart"/>
      <w:r w:rsidRPr="00A05FC1">
        <w:t>интернет-соединения</w:t>
      </w:r>
      <w:proofErr w:type="spellEnd"/>
      <w:r w:rsidRPr="00A05FC1">
        <w:t>;</w:t>
      </w:r>
    </w:p>
    <w:p w14:paraId="008983E2" w14:textId="1D0617BD" w:rsidR="00A05FC1" w:rsidRPr="00B04653" w:rsidRDefault="00A05FC1" w:rsidP="00B04653">
      <w:pPr>
        <w:pStyle w:val="2"/>
      </w:pPr>
      <w:proofErr w:type="spellStart"/>
      <w:r w:rsidRPr="00A05FC1">
        <w:t>операционная</w:t>
      </w:r>
      <w:proofErr w:type="spellEnd"/>
      <w:r w:rsidRPr="00A05FC1">
        <w:t xml:space="preserve"> </w:t>
      </w:r>
      <w:proofErr w:type="spellStart"/>
      <w:r w:rsidRPr="00A05FC1">
        <w:t>система</w:t>
      </w:r>
      <w:proofErr w:type="spellEnd"/>
      <w:r w:rsidRPr="00A05FC1">
        <w:t xml:space="preserve"> Windows, macOS, Linux, iOS </w:t>
      </w:r>
      <w:proofErr w:type="spellStart"/>
      <w:r w:rsidRPr="00A05FC1">
        <w:t>или</w:t>
      </w:r>
      <w:proofErr w:type="spellEnd"/>
      <w:r w:rsidRPr="00A05FC1">
        <w:t xml:space="preserve"> Android.</w:t>
      </w:r>
    </w:p>
    <w:p w14:paraId="369531B8" w14:textId="77777777" w:rsidR="00A05FC1" w:rsidRPr="00D2710D" w:rsidRDefault="00A05FC1" w:rsidP="00B04653">
      <w:pPr>
        <w:pStyle w:val="TNR"/>
        <w:rPr>
          <w:lang w:val="ru-RU"/>
        </w:rPr>
      </w:pPr>
      <w:r w:rsidRPr="00D2710D">
        <w:rPr>
          <w:lang w:val="ru-RU"/>
        </w:rPr>
        <w:t>Для серверной части и разработки программного средства необходимо использование следующих технологий и инструментов:</w:t>
      </w:r>
    </w:p>
    <w:p w14:paraId="14A137AA" w14:textId="1EFBCC67" w:rsidR="00A05FC1" w:rsidRPr="00B04653" w:rsidRDefault="00A05FC1" w:rsidP="000E21C8">
      <w:pPr>
        <w:pStyle w:val="2"/>
        <w:numPr>
          <w:ilvl w:val="1"/>
          <w:numId w:val="31"/>
        </w:numPr>
        <w:rPr>
          <w:lang w:val="ru-RU"/>
        </w:rPr>
      </w:pPr>
      <w:r w:rsidRPr="00B04653">
        <w:rPr>
          <w:lang w:val="ru-RU"/>
        </w:rPr>
        <w:t xml:space="preserve">платформа </w:t>
      </w:r>
      <w:r w:rsidRPr="00A05FC1">
        <w:t>ASP</w:t>
      </w:r>
      <w:r w:rsidRPr="00B04653">
        <w:rPr>
          <w:lang w:val="ru-RU"/>
        </w:rPr>
        <w:t>.</w:t>
      </w:r>
      <w:r w:rsidRPr="00A05FC1">
        <w:t>NET</w:t>
      </w:r>
      <w:r w:rsidRPr="00B04653">
        <w:rPr>
          <w:lang w:val="ru-RU"/>
        </w:rPr>
        <w:t xml:space="preserve"> </w:t>
      </w:r>
      <w:r w:rsidRPr="00A05FC1">
        <w:t>Core</w:t>
      </w:r>
      <w:r w:rsidRPr="00B04653">
        <w:rPr>
          <w:lang w:val="ru-RU"/>
        </w:rPr>
        <w:t xml:space="preserve"> для реализации серверной логики приложения;</w:t>
      </w:r>
    </w:p>
    <w:p w14:paraId="07E12F35" w14:textId="10B3F27E" w:rsidR="00A05FC1" w:rsidRPr="00B04653" w:rsidRDefault="00A05FC1" w:rsidP="00B04653">
      <w:pPr>
        <w:pStyle w:val="2"/>
        <w:rPr>
          <w:lang w:val="ru-RU"/>
        </w:rPr>
      </w:pPr>
      <w:r w:rsidRPr="00A05FC1">
        <w:t>JavaScript</w:t>
      </w:r>
      <w:r w:rsidRPr="00B04653">
        <w:rPr>
          <w:lang w:val="ru-RU"/>
        </w:rPr>
        <w:t xml:space="preserve">-библиотека </w:t>
      </w:r>
      <w:r w:rsidRPr="00A05FC1">
        <w:t>React</w:t>
      </w:r>
      <w:r w:rsidRPr="00B04653">
        <w:rPr>
          <w:lang w:val="ru-RU"/>
        </w:rPr>
        <w:t xml:space="preserve"> для разработки клиентского интерфейса;</w:t>
      </w:r>
    </w:p>
    <w:p w14:paraId="64DCAB71" w14:textId="2CF39127" w:rsidR="00A05FC1" w:rsidRPr="00B04653" w:rsidRDefault="00A05FC1" w:rsidP="00B04653">
      <w:pPr>
        <w:pStyle w:val="2"/>
        <w:rPr>
          <w:lang w:val="ru-RU"/>
        </w:rPr>
      </w:pPr>
      <w:r w:rsidRPr="00B04653">
        <w:rPr>
          <w:lang w:val="ru-RU"/>
        </w:rPr>
        <w:t xml:space="preserve">система управления базами данных (например, </w:t>
      </w:r>
      <w:r w:rsidRPr="00A05FC1">
        <w:t>PostgreSQL</w:t>
      </w:r>
      <w:r w:rsidRPr="00B04653">
        <w:rPr>
          <w:lang w:val="ru-RU"/>
        </w:rPr>
        <w:t xml:space="preserve"> или </w:t>
      </w:r>
      <w:r w:rsidRPr="00A05FC1">
        <w:t>Microsoft</w:t>
      </w:r>
      <w:r w:rsidRPr="00B04653">
        <w:rPr>
          <w:lang w:val="ru-RU"/>
        </w:rPr>
        <w:t xml:space="preserve"> </w:t>
      </w:r>
      <w:r w:rsidRPr="00A05FC1">
        <w:t>SQL</w:t>
      </w:r>
      <w:r w:rsidRPr="00B04653">
        <w:rPr>
          <w:lang w:val="ru-RU"/>
        </w:rPr>
        <w:t xml:space="preserve"> </w:t>
      </w:r>
      <w:r w:rsidRPr="00A05FC1">
        <w:t>Server</w:t>
      </w:r>
      <w:r w:rsidRPr="00B04653">
        <w:rPr>
          <w:lang w:val="ru-RU"/>
        </w:rPr>
        <w:t>);</w:t>
      </w:r>
    </w:p>
    <w:p w14:paraId="00A9E7D2" w14:textId="022091D4" w:rsidR="00A05FC1" w:rsidRPr="00A05FC1" w:rsidRDefault="00A05FC1" w:rsidP="00B04653">
      <w:pPr>
        <w:pStyle w:val="2"/>
      </w:pPr>
      <w:proofErr w:type="spellStart"/>
      <w:r w:rsidRPr="00A05FC1">
        <w:t>среда</w:t>
      </w:r>
      <w:proofErr w:type="spellEnd"/>
      <w:r w:rsidRPr="00A05FC1">
        <w:t xml:space="preserve"> </w:t>
      </w:r>
      <w:proofErr w:type="spellStart"/>
      <w:r w:rsidRPr="00A05FC1">
        <w:t>разработки</w:t>
      </w:r>
      <w:proofErr w:type="spellEnd"/>
      <w:r w:rsidRPr="00A05FC1">
        <w:t xml:space="preserve"> Visual Studio или Visual Studio Code;</w:t>
      </w:r>
    </w:p>
    <w:p w14:paraId="61741BB8" w14:textId="7796DCE3" w:rsidR="00A05FC1" w:rsidRPr="00B04653" w:rsidRDefault="00A05FC1" w:rsidP="00B04653">
      <w:pPr>
        <w:pStyle w:val="2"/>
        <w:rPr>
          <w:lang w:val="ru-RU"/>
        </w:rPr>
      </w:pPr>
      <w:r w:rsidRPr="00B04653">
        <w:rPr>
          <w:lang w:val="ru-RU"/>
        </w:rPr>
        <w:t xml:space="preserve">среда выполнения </w:t>
      </w:r>
      <w:r w:rsidRPr="00A05FC1">
        <w:t>Node</w:t>
      </w:r>
      <w:r w:rsidRPr="00B04653">
        <w:rPr>
          <w:lang w:val="ru-RU"/>
        </w:rPr>
        <w:t>.</w:t>
      </w:r>
      <w:proofErr w:type="spellStart"/>
      <w:r w:rsidRPr="00A05FC1">
        <w:t>js</w:t>
      </w:r>
      <w:proofErr w:type="spellEnd"/>
      <w:r w:rsidRPr="00B04653">
        <w:rPr>
          <w:lang w:val="ru-RU"/>
        </w:rPr>
        <w:t xml:space="preserve"> для поддержки клиентской части.</w:t>
      </w:r>
    </w:p>
    <w:p w14:paraId="29E68A2F" w14:textId="50CA4786" w:rsidR="00A05FC1" w:rsidRPr="00D2710D" w:rsidRDefault="00A05FC1" w:rsidP="00B04653">
      <w:pPr>
        <w:pStyle w:val="30"/>
        <w:rPr>
          <w:lang w:val="ru-RU"/>
        </w:rPr>
      </w:pPr>
      <w:r w:rsidRPr="00D2710D">
        <w:rPr>
          <w:lang w:val="ru-RU"/>
        </w:rPr>
        <w:t xml:space="preserve">Требования к информационной и программной </w:t>
      </w:r>
      <w:proofErr w:type="spellStart"/>
      <w:r w:rsidRPr="00D2710D">
        <w:rPr>
          <w:lang w:val="ru-RU"/>
        </w:rPr>
        <w:t>совместимост</w:t>
      </w:r>
      <w:proofErr w:type="spellEnd"/>
    </w:p>
    <w:p w14:paraId="4D699661" w14:textId="6C0B3058" w:rsidR="00A05FC1" w:rsidRPr="00D2710D" w:rsidRDefault="00A05FC1" w:rsidP="00B04653">
      <w:pPr>
        <w:pStyle w:val="TNR"/>
        <w:rPr>
          <w:lang w:val="ru-RU"/>
        </w:rPr>
      </w:pPr>
      <w:r w:rsidRPr="00D2710D">
        <w:rPr>
          <w:lang w:val="ru-RU"/>
        </w:rPr>
        <w:t xml:space="preserve">Доступ к клиентской части системы должен осуществляться через любой современный веб-браузер без необходимости установки </w:t>
      </w:r>
      <w:r w:rsidRPr="00D2710D">
        <w:rPr>
          <w:lang w:val="ru-RU"/>
        </w:rPr>
        <w:lastRenderedPageBreak/>
        <w:t>дополнительного программного обеспечения. Интерфейс должен разрабатываться с учетом принципов адаптивного дизайна (</w:t>
      </w:r>
      <w:r w:rsidRPr="00A05FC1">
        <w:t>Responsive</w:t>
      </w:r>
      <w:r w:rsidRPr="00D2710D">
        <w:rPr>
          <w:lang w:val="ru-RU"/>
        </w:rPr>
        <w:t xml:space="preserve"> </w:t>
      </w:r>
      <w:r w:rsidRPr="00A05FC1">
        <w:t>Web</w:t>
      </w:r>
      <w:r w:rsidRPr="00D2710D">
        <w:rPr>
          <w:lang w:val="ru-RU"/>
        </w:rPr>
        <w:t xml:space="preserve"> </w:t>
      </w:r>
      <w:r w:rsidRPr="00A05FC1">
        <w:t>Design</w:t>
      </w:r>
      <w:r w:rsidRPr="00D2710D">
        <w:rPr>
          <w:lang w:val="ru-RU"/>
        </w:rPr>
        <w:t>) для корректного отображения на устройствах с различными разрешениями экранов.</w:t>
      </w:r>
    </w:p>
    <w:p w14:paraId="2D4D8BED" w14:textId="044A8474" w:rsidR="00A05FC1" w:rsidRPr="00D2710D" w:rsidRDefault="00A05FC1" w:rsidP="00B04653">
      <w:pPr>
        <w:pStyle w:val="TNR"/>
        <w:rPr>
          <w:lang w:val="ru-RU"/>
        </w:rPr>
      </w:pPr>
      <w:r w:rsidRPr="00D2710D">
        <w:rPr>
          <w:lang w:val="ru-RU"/>
        </w:rPr>
        <w:t xml:space="preserve">Взаимодействие клиентской и серверной частей приложения должно осуществляться по протоколу </w:t>
      </w:r>
      <w:r w:rsidRPr="00A05FC1">
        <w:t>HTTP</w:t>
      </w:r>
      <w:r w:rsidRPr="00D2710D">
        <w:rPr>
          <w:lang w:val="ru-RU"/>
        </w:rPr>
        <w:t>/</w:t>
      </w:r>
      <w:r w:rsidRPr="00A05FC1">
        <w:t>HTTPS</w:t>
      </w:r>
      <w:r w:rsidRPr="00D2710D">
        <w:rPr>
          <w:lang w:val="ru-RU"/>
        </w:rPr>
        <w:t xml:space="preserve"> с использованием архитектурного стиля </w:t>
      </w:r>
      <w:r w:rsidRPr="00A05FC1">
        <w:t>REST</w:t>
      </w:r>
      <w:r w:rsidRPr="00D2710D">
        <w:rPr>
          <w:lang w:val="ru-RU"/>
        </w:rPr>
        <w:t xml:space="preserve">. Обмен данными между компонентами системы должен производиться в формате </w:t>
      </w:r>
      <w:r w:rsidRPr="00A05FC1">
        <w:t>JSON</w:t>
      </w:r>
      <w:r w:rsidRPr="00D2710D">
        <w:rPr>
          <w:lang w:val="ru-RU"/>
        </w:rPr>
        <w:t>.</w:t>
      </w:r>
    </w:p>
    <w:p w14:paraId="7B26AFDA" w14:textId="12FDD2D3" w:rsidR="00A05FC1" w:rsidRPr="00D2710D" w:rsidRDefault="00A05FC1" w:rsidP="00B04653">
      <w:pPr>
        <w:pStyle w:val="TNR"/>
        <w:rPr>
          <w:lang w:val="ru-RU"/>
        </w:rPr>
      </w:pPr>
      <w:r w:rsidRPr="00D2710D">
        <w:rPr>
          <w:lang w:val="ru-RU"/>
        </w:rPr>
        <w:t>Программное средство должно обеспечивать корректную работу на различных операционных системах и устройствах, включая персональные компьютеры, планшеты и мобильные устройства. Хранение и обработка пользовательских данных должны осуществляться с соблюдением требований безопасности, включая использование механизмов аутентификации, авторизации, а также шифрования и хеширования конфиденциальной информации.</w:t>
      </w:r>
    </w:p>
    <w:p w14:paraId="42D8846D" w14:textId="3E3D5106" w:rsidR="00A05FC1" w:rsidRPr="00D2710D" w:rsidRDefault="00A05FC1" w:rsidP="00B04653">
      <w:pPr>
        <w:pStyle w:val="30"/>
        <w:rPr>
          <w:lang w:val="ru-RU"/>
        </w:rPr>
      </w:pPr>
      <w:r w:rsidRPr="00D2710D">
        <w:rPr>
          <w:lang w:val="ru-RU"/>
        </w:rPr>
        <w:t>Обоснование выбора языка и среды разработки</w:t>
      </w:r>
    </w:p>
    <w:p w14:paraId="1D9EA1C2" w14:textId="53FE6AC8" w:rsidR="000C10F7" w:rsidRPr="00D2710D" w:rsidRDefault="000C10F7" w:rsidP="00B04653">
      <w:pPr>
        <w:pStyle w:val="TNR"/>
        <w:rPr>
          <w:lang w:val="ru-RU"/>
        </w:rPr>
      </w:pPr>
      <w:r w:rsidRPr="00D2710D">
        <w:rPr>
          <w:lang w:val="ru-RU"/>
        </w:rPr>
        <w:t>Выбор технологического стека для разработки программного средства обусловлен требованиями к производительности, надежности, безопасности и распространенности используемых технологий.</w:t>
      </w:r>
    </w:p>
    <w:p w14:paraId="2BEB2675" w14:textId="0029959A" w:rsidR="000C10F7" w:rsidRPr="00D2710D" w:rsidRDefault="000C10F7" w:rsidP="00B04653">
      <w:pPr>
        <w:pStyle w:val="TNR"/>
        <w:rPr>
          <w:lang w:val="ru-RU"/>
        </w:rPr>
      </w:pPr>
      <w:r w:rsidRPr="00D2710D">
        <w:rPr>
          <w:lang w:val="ru-RU"/>
        </w:rPr>
        <w:t xml:space="preserve">В качестве серверной технологии выбран фреймворк </w:t>
      </w:r>
      <w:r w:rsidRPr="00B04653">
        <w:t>ASP</w:t>
      </w:r>
      <w:r w:rsidRPr="00D2710D">
        <w:rPr>
          <w:lang w:val="ru-RU"/>
        </w:rPr>
        <w:t>.</w:t>
      </w:r>
      <w:r w:rsidRPr="00B04653">
        <w:t>NET</w:t>
      </w:r>
      <w:r w:rsidRPr="00D2710D">
        <w:rPr>
          <w:lang w:val="ru-RU"/>
        </w:rPr>
        <w:t xml:space="preserve"> </w:t>
      </w:r>
      <w:r w:rsidRPr="00B04653">
        <w:t>Core</w:t>
      </w:r>
      <w:r w:rsidRPr="00D2710D">
        <w:rPr>
          <w:lang w:val="ru-RU"/>
        </w:rPr>
        <w:t xml:space="preserve"> с использованием языка программирования </w:t>
      </w:r>
      <w:r w:rsidRPr="00B04653">
        <w:t>C</w:t>
      </w:r>
      <w:r w:rsidRPr="00D2710D">
        <w:rPr>
          <w:lang w:val="ru-RU"/>
        </w:rPr>
        <w:t xml:space="preserve">#. Данный выбор обусловлен высокой производительностью платформы, что подтверждается результатами независимых сравнительных исследований веб-фреймворков, в которых </w:t>
      </w:r>
      <w:r w:rsidRPr="00B04653">
        <w:t>ASP</w:t>
      </w:r>
      <w:r w:rsidRPr="00D2710D">
        <w:rPr>
          <w:lang w:val="ru-RU"/>
        </w:rPr>
        <w:t>.</w:t>
      </w:r>
      <w:r w:rsidRPr="00B04653">
        <w:t>NET</w:t>
      </w:r>
      <w:r w:rsidRPr="00D2710D">
        <w:rPr>
          <w:lang w:val="ru-RU"/>
        </w:rPr>
        <w:t xml:space="preserve"> </w:t>
      </w:r>
      <w:r w:rsidRPr="00B04653">
        <w:t>Core</w:t>
      </w:r>
      <w:r w:rsidRPr="00D2710D">
        <w:rPr>
          <w:lang w:val="ru-RU"/>
        </w:rPr>
        <w:t xml:space="preserve"> демонстрирует одни из лучших показателей по скорости обработки запросов [</w:t>
      </w:r>
      <w:r w:rsidR="00AE21AE" w:rsidRPr="00D2710D">
        <w:rPr>
          <w:lang w:val="ru-RU"/>
        </w:rPr>
        <w:t>9</w:t>
      </w:r>
      <w:r w:rsidRPr="00D2710D">
        <w:rPr>
          <w:lang w:val="ru-RU"/>
        </w:rPr>
        <w:t xml:space="preserve">]. Кроме того, язык </w:t>
      </w:r>
      <w:r w:rsidRPr="00B04653">
        <w:t>C</w:t>
      </w:r>
      <w:r w:rsidRPr="00D2710D">
        <w:rPr>
          <w:lang w:val="ru-RU"/>
        </w:rPr>
        <w:t xml:space="preserve"># стабильно занимает высокие позиции в рейтингах популярности языков программирования, таких как </w:t>
      </w:r>
      <w:r w:rsidRPr="00B04653">
        <w:t>TIOBE</w:t>
      </w:r>
      <w:r w:rsidRPr="00D2710D">
        <w:rPr>
          <w:lang w:val="ru-RU"/>
        </w:rPr>
        <w:t xml:space="preserve"> </w:t>
      </w:r>
      <w:r w:rsidRPr="00B04653">
        <w:t>Index</w:t>
      </w:r>
      <w:r w:rsidRPr="00D2710D">
        <w:rPr>
          <w:lang w:val="ru-RU"/>
        </w:rPr>
        <w:t xml:space="preserve"> и </w:t>
      </w:r>
      <w:r w:rsidRPr="00B04653">
        <w:t>Stack</w:t>
      </w:r>
      <w:r w:rsidRPr="00D2710D">
        <w:rPr>
          <w:lang w:val="ru-RU"/>
        </w:rPr>
        <w:t xml:space="preserve"> </w:t>
      </w:r>
      <w:r w:rsidRPr="00B04653">
        <w:t>Overflow</w:t>
      </w:r>
      <w:r w:rsidRPr="00D2710D">
        <w:rPr>
          <w:lang w:val="ru-RU"/>
        </w:rPr>
        <w:t xml:space="preserve"> </w:t>
      </w:r>
      <w:r w:rsidRPr="00B04653">
        <w:t>Developer</w:t>
      </w:r>
      <w:r w:rsidRPr="00D2710D">
        <w:rPr>
          <w:lang w:val="ru-RU"/>
        </w:rPr>
        <w:t xml:space="preserve"> </w:t>
      </w:r>
      <w:r w:rsidRPr="00B04653">
        <w:t>Survey</w:t>
      </w:r>
      <w:r w:rsidRPr="00D2710D">
        <w:rPr>
          <w:lang w:val="ru-RU"/>
        </w:rPr>
        <w:t>, что свидетельствует о его востребованности и активной поддержке со стороны сообщества разработчиков [</w:t>
      </w:r>
      <w:r w:rsidR="00AE21AE" w:rsidRPr="00D2710D">
        <w:rPr>
          <w:lang w:val="ru-RU"/>
        </w:rPr>
        <w:t>10</w:t>
      </w:r>
      <w:r w:rsidRPr="00D2710D">
        <w:rPr>
          <w:lang w:val="ru-RU"/>
        </w:rPr>
        <w:t xml:space="preserve">]. Использование </w:t>
      </w:r>
      <w:r w:rsidRPr="00B04653">
        <w:t>ASP</w:t>
      </w:r>
      <w:r w:rsidRPr="00D2710D">
        <w:rPr>
          <w:lang w:val="ru-RU"/>
        </w:rPr>
        <w:t>.</w:t>
      </w:r>
      <w:r w:rsidRPr="00B04653">
        <w:t>NET</w:t>
      </w:r>
      <w:r w:rsidRPr="00D2710D">
        <w:rPr>
          <w:lang w:val="ru-RU"/>
        </w:rPr>
        <w:t xml:space="preserve"> </w:t>
      </w:r>
      <w:r w:rsidRPr="00B04653">
        <w:t>Core</w:t>
      </w:r>
      <w:r w:rsidRPr="00D2710D">
        <w:rPr>
          <w:lang w:val="ru-RU"/>
        </w:rPr>
        <w:t xml:space="preserve"> также обеспечивает кроссплатформенность и удобство разработки масштабируемых веб-приложений.</w:t>
      </w:r>
    </w:p>
    <w:p w14:paraId="676A1CA2" w14:textId="2946578B" w:rsidR="000C10F7" w:rsidRPr="00D2710D" w:rsidRDefault="000C10F7" w:rsidP="00B04653">
      <w:pPr>
        <w:pStyle w:val="TNR"/>
        <w:rPr>
          <w:lang w:val="ru-RU"/>
        </w:rPr>
      </w:pPr>
      <w:r w:rsidRPr="00D2710D">
        <w:rPr>
          <w:lang w:val="ru-RU"/>
        </w:rPr>
        <w:t xml:space="preserve">Для реализации механизмов аутентификации и авторизации пользователей выбрана система </w:t>
      </w:r>
      <w:proofErr w:type="spellStart"/>
      <w:r w:rsidRPr="00B04653">
        <w:t>Keycloak</w:t>
      </w:r>
      <w:proofErr w:type="spellEnd"/>
      <w:r w:rsidRPr="00D2710D">
        <w:rPr>
          <w:lang w:val="ru-RU"/>
        </w:rPr>
        <w:t xml:space="preserve">. Данное решение широко применяется в корпоративных информационных системах и поддерживает современные стандарты безопасности, такие как </w:t>
      </w:r>
      <w:r w:rsidRPr="00B04653">
        <w:t>OAuth</w:t>
      </w:r>
      <w:r w:rsidRPr="00D2710D">
        <w:rPr>
          <w:lang w:val="ru-RU"/>
        </w:rPr>
        <w:t xml:space="preserve"> 2.0 и </w:t>
      </w:r>
      <w:r w:rsidRPr="00B04653">
        <w:t>OpenID</w:t>
      </w:r>
      <w:r w:rsidRPr="00D2710D">
        <w:rPr>
          <w:lang w:val="ru-RU"/>
        </w:rPr>
        <w:t xml:space="preserve"> </w:t>
      </w:r>
      <w:r w:rsidRPr="00B04653">
        <w:t>Connect</w:t>
      </w:r>
      <w:r w:rsidRPr="00D2710D">
        <w:rPr>
          <w:lang w:val="ru-RU"/>
        </w:rPr>
        <w:t>. Согласно аналитическим обзорам систем управления идентификацией и доступом (</w:t>
      </w:r>
      <w:r w:rsidRPr="00B04653">
        <w:t>IAM</w:t>
      </w:r>
      <w:r w:rsidRPr="00D2710D">
        <w:rPr>
          <w:lang w:val="ru-RU"/>
        </w:rPr>
        <w:t xml:space="preserve">), </w:t>
      </w:r>
      <w:proofErr w:type="spellStart"/>
      <w:r w:rsidRPr="00B04653">
        <w:t>Keycloak</w:t>
      </w:r>
      <w:proofErr w:type="spellEnd"/>
      <w:r w:rsidRPr="00D2710D">
        <w:rPr>
          <w:lang w:val="ru-RU"/>
        </w:rPr>
        <w:t xml:space="preserve"> является одним из наиболее популярных </w:t>
      </w:r>
      <w:r w:rsidRPr="00B04653">
        <w:t>open</w:t>
      </w:r>
      <w:r w:rsidRPr="00D2710D">
        <w:rPr>
          <w:lang w:val="ru-RU"/>
        </w:rPr>
        <w:t>-</w:t>
      </w:r>
      <w:r w:rsidRPr="00B04653">
        <w:t>source</w:t>
      </w:r>
      <w:r w:rsidRPr="00D2710D">
        <w:rPr>
          <w:lang w:val="ru-RU"/>
        </w:rPr>
        <w:t xml:space="preserve"> решений благодаря своей гибкости, расширяемости и высокому уровню безопасности [</w:t>
      </w:r>
      <w:r w:rsidR="00AE21AE" w:rsidRPr="00D2710D">
        <w:rPr>
          <w:lang w:val="ru-RU"/>
        </w:rPr>
        <w:t>12</w:t>
      </w:r>
      <w:r w:rsidRPr="00D2710D">
        <w:rPr>
          <w:lang w:val="ru-RU"/>
        </w:rPr>
        <w:t>].</w:t>
      </w:r>
    </w:p>
    <w:p w14:paraId="68122BF4" w14:textId="1622B297" w:rsidR="000C10F7" w:rsidRPr="00D2710D" w:rsidRDefault="000C10F7" w:rsidP="00B04653">
      <w:pPr>
        <w:pStyle w:val="TNR"/>
        <w:rPr>
          <w:lang w:val="ru-RU"/>
        </w:rPr>
      </w:pPr>
      <w:r w:rsidRPr="00D2710D">
        <w:rPr>
          <w:lang w:val="ru-RU"/>
        </w:rPr>
        <w:lastRenderedPageBreak/>
        <w:t xml:space="preserve">В качестве системы управления базами данных выбрана </w:t>
      </w:r>
      <w:r w:rsidRPr="00B04653">
        <w:t>PostgreSQL</w:t>
      </w:r>
      <w:r w:rsidRPr="00D2710D">
        <w:rPr>
          <w:lang w:val="ru-RU"/>
        </w:rPr>
        <w:t xml:space="preserve">. Данная СУБД занимает лидирующие позиции в рейтингах популярности и надежности баз данных, включая ежегодный опрос </w:t>
      </w:r>
      <w:r w:rsidRPr="00B04653">
        <w:t>Stack</w:t>
      </w:r>
      <w:r w:rsidRPr="00D2710D">
        <w:rPr>
          <w:lang w:val="ru-RU"/>
        </w:rPr>
        <w:t xml:space="preserve"> </w:t>
      </w:r>
      <w:r w:rsidRPr="00B04653">
        <w:t>Overflow</w:t>
      </w:r>
      <w:r w:rsidRPr="00D2710D">
        <w:rPr>
          <w:lang w:val="ru-RU"/>
        </w:rPr>
        <w:t xml:space="preserve"> и </w:t>
      </w:r>
      <w:r w:rsidRPr="00B04653">
        <w:t>DB</w:t>
      </w:r>
      <w:r w:rsidRPr="00D2710D">
        <w:rPr>
          <w:lang w:val="ru-RU"/>
        </w:rPr>
        <w:t>-</w:t>
      </w:r>
      <w:r w:rsidRPr="00B04653">
        <w:t>Engines</w:t>
      </w:r>
      <w:r w:rsidRPr="00D2710D">
        <w:rPr>
          <w:lang w:val="ru-RU"/>
        </w:rPr>
        <w:t xml:space="preserve"> </w:t>
      </w:r>
      <w:r w:rsidRPr="00B04653">
        <w:t>Ranking</w:t>
      </w:r>
      <w:r w:rsidRPr="00D2710D">
        <w:rPr>
          <w:lang w:val="ru-RU"/>
        </w:rPr>
        <w:t xml:space="preserve"> [</w:t>
      </w:r>
      <w:r w:rsidR="00AE21AE" w:rsidRPr="00D2710D">
        <w:rPr>
          <w:lang w:val="ru-RU"/>
        </w:rPr>
        <w:t>13</w:t>
      </w:r>
      <w:r w:rsidRPr="00D2710D">
        <w:rPr>
          <w:lang w:val="ru-RU"/>
        </w:rPr>
        <w:t xml:space="preserve">]. </w:t>
      </w:r>
      <w:r w:rsidRPr="00B04653">
        <w:t>PostgreSQL</w:t>
      </w:r>
      <w:r w:rsidRPr="00D2710D">
        <w:rPr>
          <w:lang w:val="ru-RU"/>
        </w:rPr>
        <w:t xml:space="preserve"> обеспечивает высокую производительность, поддержку сложных запросов и строгую целостность данных, что делает её подходящей для хранения финансовой информации пользователей.</w:t>
      </w:r>
    </w:p>
    <w:p w14:paraId="08B46FA2" w14:textId="47DFCE39" w:rsidR="000C10F7" w:rsidRPr="00D2710D" w:rsidRDefault="000C10F7" w:rsidP="00B04653">
      <w:pPr>
        <w:pStyle w:val="TNR"/>
        <w:rPr>
          <w:lang w:val="ru-RU"/>
        </w:rPr>
      </w:pPr>
      <w:r w:rsidRPr="00D2710D">
        <w:rPr>
          <w:lang w:val="ru-RU"/>
        </w:rPr>
        <w:t xml:space="preserve">Для разработки программного средства используется среда </w:t>
      </w:r>
      <w:r w:rsidRPr="00B04653">
        <w:t>JetBrains</w:t>
      </w:r>
      <w:r w:rsidRPr="00D2710D">
        <w:rPr>
          <w:lang w:val="ru-RU"/>
        </w:rPr>
        <w:t xml:space="preserve"> </w:t>
      </w:r>
      <w:r w:rsidRPr="00B04653">
        <w:t>Rider</w:t>
      </w:r>
      <w:r w:rsidRPr="00D2710D">
        <w:rPr>
          <w:lang w:val="ru-RU"/>
        </w:rPr>
        <w:t>. Выбор данной среды обусловлен её высокой производительностью и удобством работы с платформой .</w:t>
      </w:r>
      <w:r w:rsidRPr="00B04653">
        <w:t>NET</w:t>
      </w:r>
      <w:r w:rsidRPr="00D2710D">
        <w:rPr>
          <w:lang w:val="ru-RU"/>
        </w:rPr>
        <w:t xml:space="preserve">. Согласно исследованиям </w:t>
      </w:r>
      <w:r w:rsidRPr="00B04653">
        <w:t>JetBrains</w:t>
      </w:r>
      <w:r w:rsidRPr="00D2710D">
        <w:rPr>
          <w:lang w:val="ru-RU"/>
        </w:rPr>
        <w:t xml:space="preserve"> и отзывам разработчиков, </w:t>
      </w:r>
      <w:r w:rsidRPr="00B04653">
        <w:t>Rider</w:t>
      </w:r>
      <w:r w:rsidRPr="00D2710D">
        <w:rPr>
          <w:lang w:val="ru-RU"/>
        </w:rPr>
        <w:t xml:space="preserve"> обеспечивает более эффективное использование системных ресурсов по сравнению с традиционными </w:t>
      </w:r>
      <w:r w:rsidRPr="00B04653">
        <w:t>IDE</w:t>
      </w:r>
      <w:r w:rsidRPr="00D2710D">
        <w:rPr>
          <w:lang w:val="ru-RU"/>
        </w:rPr>
        <w:t>, а также предоставляет развитые средства анализа кода и отладки [</w:t>
      </w:r>
      <w:r w:rsidR="00AE21AE" w:rsidRPr="00D2710D">
        <w:rPr>
          <w:lang w:val="ru-RU"/>
        </w:rPr>
        <w:t>14</w:t>
      </w:r>
      <w:r w:rsidRPr="00D2710D">
        <w:rPr>
          <w:lang w:val="ru-RU"/>
        </w:rPr>
        <w:t>].</w:t>
      </w:r>
    </w:p>
    <w:p w14:paraId="790ADA19" w14:textId="7C715210" w:rsidR="000C10F7" w:rsidRDefault="000C10F7" w:rsidP="00B04653">
      <w:pPr>
        <w:pStyle w:val="TNR"/>
        <w:rPr>
          <w:lang w:val="ru-RU"/>
        </w:rPr>
      </w:pPr>
      <w:r w:rsidRPr="00B04653">
        <w:rPr>
          <w:lang w:val="ru-RU"/>
        </w:rPr>
        <w:t>Таким образом, выбранный технологический стек основан на современных, широко распространенных и проверенных технологиях, что обеспечивает высокую производительность, безопасность и удобство разработки программного средства.</w:t>
      </w:r>
    </w:p>
    <w:p w14:paraId="226637BC" w14:textId="77777777" w:rsidR="008A2EF8" w:rsidRPr="00B04653" w:rsidRDefault="008A2EF8" w:rsidP="00B04653">
      <w:pPr>
        <w:pStyle w:val="TNR"/>
        <w:rPr>
          <w:lang w:val="ru-RU"/>
        </w:rPr>
      </w:pPr>
    </w:p>
    <w:p w14:paraId="7C254C20" w14:textId="77777777" w:rsidR="003B463E" w:rsidRDefault="003B463E" w:rsidP="003B463E">
      <w:pPr>
        <w:pStyle w:val="af0"/>
        <w:numPr>
          <w:ilvl w:val="0"/>
          <w:numId w:val="1"/>
        </w:numPr>
        <w:ind w:left="907" w:hanging="198"/>
        <w:rPr>
          <w:lang w:val="ru-RU"/>
        </w:rPr>
      </w:pPr>
      <w:bookmarkStart w:id="5" w:name="_Toc198743872"/>
      <w:r>
        <w:rPr>
          <w:lang w:val="ru-RU"/>
        </w:rPr>
        <w:t>Анализ требований к программному средству и разработка спецификаций функциональных требований</w:t>
      </w:r>
      <w:bookmarkEnd w:id="5"/>
    </w:p>
    <w:p w14:paraId="1AA399F1" w14:textId="77777777" w:rsidR="00B04653" w:rsidRPr="00B04653" w:rsidRDefault="00B04653" w:rsidP="000E21C8">
      <w:pPr>
        <w:pStyle w:val="afe"/>
        <w:numPr>
          <w:ilvl w:val="0"/>
          <w:numId w:val="11"/>
        </w:numPr>
        <w:suppressAutoHyphens/>
        <w:spacing w:after="360" w:line="360" w:lineRule="exact"/>
        <w:jc w:val="left"/>
        <w:outlineLvl w:val="0"/>
        <w:rPr>
          <w:rFonts w:cstheme="minorBidi"/>
          <w:b/>
          <w:caps/>
          <w:vanish/>
          <w:lang w:val="en-US"/>
        </w:rPr>
      </w:pPr>
      <w:bookmarkStart w:id="6" w:name="_Toc198743873"/>
    </w:p>
    <w:p w14:paraId="3DE6698D" w14:textId="44DE2E50" w:rsidR="003B463E" w:rsidRDefault="003B463E" w:rsidP="00B04653">
      <w:pPr>
        <w:pStyle w:val="20"/>
      </w:pPr>
      <w:r>
        <w:t>Описание функциональности программного средства</w:t>
      </w:r>
      <w:bookmarkEnd w:id="6"/>
    </w:p>
    <w:p w14:paraId="4B6C1EDD" w14:textId="77777777" w:rsidR="003B463E" w:rsidRPr="00D2710D" w:rsidRDefault="003B463E" w:rsidP="008A2EF8">
      <w:pPr>
        <w:pStyle w:val="TNR"/>
        <w:rPr>
          <w:lang w:val="ru-RU"/>
        </w:rPr>
      </w:pPr>
      <w:r w:rsidRPr="00D2710D">
        <w:rPr>
          <w:lang w:val="ru-RU"/>
        </w:rPr>
        <w:t xml:space="preserve">Для описания требований, который были сформулированы для разрабатываемого программного средства, используются </w:t>
      </w:r>
      <w:r>
        <w:t>UML</w:t>
      </w:r>
      <w:r w:rsidRPr="00D2710D">
        <w:rPr>
          <w:lang w:val="ru-RU"/>
        </w:rPr>
        <w:t xml:space="preserve"> диаграммы, а конкретно диаграмма вариантов использования. </w:t>
      </w:r>
      <w:r w:rsidRPr="00D2710D">
        <w:rPr>
          <w:rStyle w:val="wtbs9"/>
          <w:lang w:val="ru-RU"/>
        </w:rPr>
        <w:t xml:space="preserve">Диаграмма вариантов использования в </w:t>
      </w:r>
      <w:r>
        <w:rPr>
          <w:rStyle w:val="wtbs9"/>
        </w:rPr>
        <w:t>UML</w:t>
      </w:r>
      <w:r w:rsidRPr="00D2710D">
        <w:rPr>
          <w:rStyle w:val="wtbs9"/>
          <w:lang w:val="ru-RU"/>
        </w:rPr>
        <w:t xml:space="preserve"> — диаграмма, отражающая отношения между актёрами и прецедентами и являющаяся составной частью модели прецедентов, позволяющей описать систему на концептуальном уровне. </w:t>
      </w:r>
    </w:p>
    <w:p w14:paraId="0DE8D98F" w14:textId="77777777" w:rsidR="003B463E" w:rsidRPr="00BB5326" w:rsidRDefault="003B463E" w:rsidP="003B463E">
      <w:pPr>
        <w:pStyle w:val="af9"/>
      </w:pPr>
    </w:p>
    <w:p w14:paraId="40C158AB" w14:textId="3AE162AF" w:rsidR="003B463E" w:rsidRDefault="00D2710D" w:rsidP="00B04653">
      <w:pPr>
        <w:pStyle w:val="af9"/>
        <w:rPr>
          <w:lang w:val="en-US"/>
        </w:rPr>
      </w:pPr>
      <w:r w:rsidRPr="00D2710D">
        <w:rPr>
          <w:noProof/>
          <w:lang w:val="en-US"/>
        </w:rPr>
        <w:lastRenderedPageBreak/>
        <w:drawing>
          <wp:inline distT="0" distB="0" distL="0" distR="0" wp14:anchorId="7393B128" wp14:editId="022D25C4">
            <wp:extent cx="5067300" cy="5213551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1718" cy="522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5C73" w14:textId="77777777" w:rsidR="00B04653" w:rsidRPr="00B04653" w:rsidRDefault="00B04653" w:rsidP="000E21C8">
      <w:pPr>
        <w:pStyle w:val="afe"/>
        <w:numPr>
          <w:ilvl w:val="0"/>
          <w:numId w:val="24"/>
        </w:numPr>
        <w:suppressAutoHyphens/>
        <w:spacing w:after="360" w:line="360" w:lineRule="exact"/>
        <w:jc w:val="left"/>
        <w:outlineLvl w:val="0"/>
        <w:rPr>
          <w:rFonts w:cstheme="minorBidi"/>
          <w:b/>
          <w:caps/>
          <w:vanish/>
          <w:lang w:val="en-US"/>
        </w:rPr>
      </w:pPr>
    </w:p>
    <w:p w14:paraId="1ED0E0AC" w14:textId="77777777" w:rsidR="00B04653" w:rsidRPr="00B04653" w:rsidRDefault="00B04653" w:rsidP="000E21C8">
      <w:pPr>
        <w:pStyle w:val="afe"/>
        <w:numPr>
          <w:ilvl w:val="0"/>
          <w:numId w:val="24"/>
        </w:numPr>
        <w:suppressAutoHyphens/>
        <w:spacing w:after="360" w:line="360" w:lineRule="exact"/>
        <w:jc w:val="left"/>
        <w:outlineLvl w:val="0"/>
        <w:rPr>
          <w:rFonts w:cstheme="minorBidi"/>
          <w:b/>
          <w:caps/>
          <w:vanish/>
          <w:lang w:val="en-US"/>
        </w:rPr>
      </w:pPr>
    </w:p>
    <w:p w14:paraId="1224F9E6" w14:textId="77777777" w:rsidR="00B04653" w:rsidRPr="00B04653" w:rsidRDefault="00B04653" w:rsidP="000E21C8">
      <w:pPr>
        <w:pStyle w:val="afe"/>
        <w:numPr>
          <w:ilvl w:val="1"/>
          <w:numId w:val="24"/>
        </w:numPr>
        <w:suppressAutoHyphens/>
        <w:spacing w:after="360" w:line="360" w:lineRule="exact"/>
        <w:jc w:val="left"/>
        <w:outlineLvl w:val="1"/>
        <w:rPr>
          <w:rFonts w:cstheme="minorBidi"/>
          <w:b/>
          <w:vanish/>
        </w:rPr>
      </w:pPr>
    </w:p>
    <w:p w14:paraId="03A1D35A" w14:textId="77777777" w:rsidR="00B04653" w:rsidRPr="00B04653" w:rsidRDefault="00B04653" w:rsidP="000E21C8">
      <w:pPr>
        <w:pStyle w:val="afe"/>
        <w:numPr>
          <w:ilvl w:val="2"/>
          <w:numId w:val="24"/>
        </w:numPr>
        <w:spacing w:line="360" w:lineRule="exact"/>
        <w:rPr>
          <w:rFonts w:cstheme="minorBidi"/>
          <w:vanish/>
          <w:lang w:val="en-US"/>
        </w:rPr>
      </w:pPr>
    </w:p>
    <w:p w14:paraId="7787EAC9" w14:textId="77777777" w:rsidR="00B04653" w:rsidRPr="00B04653" w:rsidRDefault="00B04653" w:rsidP="000E21C8">
      <w:pPr>
        <w:pStyle w:val="afe"/>
        <w:numPr>
          <w:ilvl w:val="3"/>
          <w:numId w:val="24"/>
        </w:numPr>
        <w:spacing w:line="360" w:lineRule="exact"/>
        <w:rPr>
          <w:rFonts w:cstheme="minorBidi"/>
          <w:vanish/>
        </w:rPr>
      </w:pPr>
    </w:p>
    <w:p w14:paraId="575F534E" w14:textId="77777777" w:rsidR="00B04653" w:rsidRPr="00B04653" w:rsidRDefault="00B04653" w:rsidP="000E21C8">
      <w:pPr>
        <w:pStyle w:val="afe"/>
        <w:numPr>
          <w:ilvl w:val="4"/>
          <w:numId w:val="24"/>
        </w:numPr>
        <w:suppressAutoHyphens/>
        <w:spacing w:before="240" w:line="360" w:lineRule="exact"/>
        <w:jc w:val="left"/>
        <w:rPr>
          <w:rFonts w:cstheme="minorBidi"/>
          <w:vanish/>
        </w:rPr>
      </w:pPr>
    </w:p>
    <w:p w14:paraId="547375DB" w14:textId="6CAA02A3" w:rsidR="003B463E" w:rsidRDefault="003B463E" w:rsidP="000E21C8">
      <w:pPr>
        <w:pStyle w:val="a4"/>
        <w:numPr>
          <w:ilvl w:val="5"/>
          <w:numId w:val="24"/>
        </w:numPr>
      </w:pPr>
      <w:r>
        <w:t>Диаграмма вариантов использования</w:t>
      </w:r>
    </w:p>
    <w:p w14:paraId="6C7D3550" w14:textId="77777777" w:rsidR="003B463E" w:rsidRPr="00D2710D" w:rsidRDefault="003B463E" w:rsidP="00B04653">
      <w:pPr>
        <w:pStyle w:val="TNR"/>
        <w:rPr>
          <w:lang w:val="ru-RU"/>
        </w:rPr>
      </w:pPr>
      <w:r w:rsidRPr="00D2710D">
        <w:rPr>
          <w:lang w:val="ru-RU"/>
        </w:rPr>
        <w:t>На основании представленной диаграммы вариантов использования можно сделать вывод, что в системе будет существовать три вида пользователей:</w:t>
      </w:r>
    </w:p>
    <w:p w14:paraId="1A732757" w14:textId="77777777" w:rsidR="003B463E" w:rsidRPr="00326E3F" w:rsidRDefault="003B463E" w:rsidP="00B04653">
      <w:pPr>
        <w:pStyle w:val="1"/>
      </w:pPr>
      <w:proofErr w:type="spellStart"/>
      <w:r>
        <w:t>неавторизованный</w:t>
      </w:r>
      <w:proofErr w:type="spellEnd"/>
      <w:r>
        <w:t xml:space="preserve"> </w:t>
      </w:r>
      <w:proofErr w:type="spellStart"/>
      <w:r>
        <w:t>пользователь</w:t>
      </w:r>
      <w:proofErr w:type="spellEnd"/>
      <w:r>
        <w:t>;</w:t>
      </w:r>
    </w:p>
    <w:p w14:paraId="4EB8F006" w14:textId="77777777" w:rsidR="003B463E" w:rsidRPr="00326E3F" w:rsidRDefault="003B463E" w:rsidP="00B04653">
      <w:pPr>
        <w:pStyle w:val="1"/>
      </w:pPr>
      <w:r>
        <w:t>пользователь;</w:t>
      </w:r>
    </w:p>
    <w:p w14:paraId="27DCF198" w14:textId="77777777" w:rsidR="003B463E" w:rsidRPr="00326E3F" w:rsidRDefault="003B463E" w:rsidP="00B04653">
      <w:pPr>
        <w:pStyle w:val="1"/>
      </w:pPr>
      <w:r>
        <w:t>пользователь с премиум подпиской.</w:t>
      </w:r>
    </w:p>
    <w:p w14:paraId="622D1EC5" w14:textId="77777777" w:rsidR="003B463E" w:rsidRPr="00D2710D" w:rsidRDefault="003B463E" w:rsidP="00B04653">
      <w:pPr>
        <w:pStyle w:val="TNR"/>
        <w:rPr>
          <w:lang w:val="ru-RU"/>
        </w:rPr>
      </w:pPr>
      <w:r w:rsidRPr="00D2710D">
        <w:rPr>
          <w:lang w:val="ru-RU"/>
        </w:rPr>
        <w:t>Основным функционалом обладает пользователь, имеющий доступ к следующим возможностям:</w:t>
      </w:r>
    </w:p>
    <w:p w14:paraId="039E2C83" w14:textId="77777777" w:rsidR="003B463E" w:rsidRDefault="003B463E" w:rsidP="003B463E">
      <w:pPr>
        <w:pStyle w:val="af1"/>
      </w:pPr>
      <w:r>
        <w:t>управление учетной записью пользователя;</w:t>
      </w:r>
    </w:p>
    <w:p w14:paraId="661E62AC" w14:textId="7025D8A7" w:rsidR="003B463E" w:rsidRPr="00B04653" w:rsidRDefault="003B463E" w:rsidP="00B04653">
      <w:pPr>
        <w:pStyle w:val="1"/>
        <w:rPr>
          <w:lang w:val="ru-RU"/>
        </w:rPr>
      </w:pPr>
      <w:r w:rsidRPr="00B04653">
        <w:rPr>
          <w:lang w:val="ru-RU"/>
        </w:rPr>
        <w:t>создание, редактирование и удаление счетов;</w:t>
      </w:r>
    </w:p>
    <w:p w14:paraId="36BC4C75" w14:textId="3F792C25" w:rsidR="003B463E" w:rsidRPr="00B04653" w:rsidRDefault="003B463E" w:rsidP="00B04653">
      <w:pPr>
        <w:pStyle w:val="1"/>
        <w:rPr>
          <w:lang w:val="ru-RU"/>
        </w:rPr>
      </w:pPr>
      <w:r w:rsidRPr="00B04653">
        <w:rPr>
          <w:lang w:val="ru-RU"/>
        </w:rPr>
        <w:t>добавление, изменение и удаление финансовых операций (доходов и расходов);</w:t>
      </w:r>
    </w:p>
    <w:p w14:paraId="70CDF486" w14:textId="48C8F6D5" w:rsidR="003B463E" w:rsidRDefault="003B463E" w:rsidP="00B04653">
      <w:pPr>
        <w:pStyle w:val="1"/>
      </w:pPr>
      <w:proofErr w:type="spellStart"/>
      <w:r>
        <w:t>управление</w:t>
      </w:r>
      <w:proofErr w:type="spellEnd"/>
      <w:r>
        <w:t xml:space="preserve"> </w:t>
      </w:r>
      <w:proofErr w:type="spellStart"/>
      <w:r>
        <w:t>категориями</w:t>
      </w:r>
      <w:proofErr w:type="spellEnd"/>
      <w:r>
        <w:t xml:space="preserve"> </w:t>
      </w:r>
      <w:proofErr w:type="spellStart"/>
      <w:r>
        <w:t>финансовых</w:t>
      </w:r>
      <w:proofErr w:type="spellEnd"/>
      <w:r>
        <w:t xml:space="preserve"> </w:t>
      </w:r>
      <w:proofErr w:type="spellStart"/>
      <w:r>
        <w:t>операций</w:t>
      </w:r>
      <w:proofErr w:type="spellEnd"/>
      <w:r>
        <w:t>;</w:t>
      </w:r>
    </w:p>
    <w:p w14:paraId="282AB896" w14:textId="2C79B2F7" w:rsidR="003B463E" w:rsidRPr="00B04653" w:rsidRDefault="003B463E" w:rsidP="00B04653">
      <w:pPr>
        <w:pStyle w:val="1"/>
        <w:rPr>
          <w:lang w:val="ru-RU"/>
        </w:rPr>
      </w:pPr>
      <w:r w:rsidRPr="00B04653">
        <w:rPr>
          <w:lang w:val="ru-RU"/>
        </w:rPr>
        <w:t>просмотр истории транзакций и текущего состояния счетов;</w:t>
      </w:r>
    </w:p>
    <w:p w14:paraId="5ACE9118" w14:textId="749D425D" w:rsidR="003B463E" w:rsidRPr="00B04653" w:rsidRDefault="003B463E" w:rsidP="00B04653">
      <w:pPr>
        <w:pStyle w:val="1"/>
        <w:rPr>
          <w:lang w:val="ru-RU"/>
        </w:rPr>
      </w:pPr>
      <w:r w:rsidRPr="00B04653">
        <w:rPr>
          <w:lang w:val="ru-RU"/>
        </w:rPr>
        <w:lastRenderedPageBreak/>
        <w:t>получение уведомлений о финансовых операциях и событиях в системе</w:t>
      </w:r>
    </w:p>
    <w:p w14:paraId="4836E867" w14:textId="191230ED" w:rsidR="003B463E" w:rsidRPr="005137BB" w:rsidRDefault="003B463E" w:rsidP="003B463E">
      <w:pPr>
        <w:pStyle w:val="af1"/>
      </w:pPr>
      <w:r w:rsidRPr="003B463E">
        <w:t>Пользователь с премиум-подпиской обладает расширенным набором возможностей. Помимо базового функционала, ему предоставляется доступ к дополнительным инструментам анализа и управления финансами, включая расширенную финансовую аналитику, прогнозирование доходов и расходов, а также использование дополнительных функций системы, направленных на оптимизацию персональных финансов.</w:t>
      </w:r>
    </w:p>
    <w:p w14:paraId="7D7EA0B0" w14:textId="77777777" w:rsidR="003B463E" w:rsidRPr="00326E3F" w:rsidRDefault="003B463E" w:rsidP="003B463E">
      <w:pPr>
        <w:pStyle w:val="af1"/>
      </w:pPr>
    </w:p>
    <w:p w14:paraId="099AE335" w14:textId="5301F0C2" w:rsidR="006A3F2E" w:rsidRDefault="003B463E" w:rsidP="00B04653">
      <w:pPr>
        <w:pStyle w:val="20"/>
      </w:pPr>
      <w:bookmarkStart w:id="7" w:name="_Toc198743874"/>
      <w:r>
        <w:t>Спецификация функциональных требований</w:t>
      </w:r>
      <w:bookmarkEnd w:id="7"/>
    </w:p>
    <w:p w14:paraId="6024BDA9" w14:textId="77777777" w:rsidR="006A3F2E" w:rsidRPr="001B7C29" w:rsidRDefault="006A3F2E" w:rsidP="006A3F2E">
      <w:pPr>
        <w:pStyle w:val="af1"/>
      </w:pPr>
      <w:r w:rsidRPr="003B463E">
        <w:t>В соответствии с проанализированной предметной областью основной целью разработки является создание программного средства, предназначенного для учёта персональных доходов и расходов, ведения нескольких счетов, анализа финансовых операций, контроля бюджета и оптимизации личных расходов пользователя</w:t>
      </w:r>
      <w:r>
        <w:t>.</w:t>
      </w:r>
    </w:p>
    <w:p w14:paraId="7C8CEB83" w14:textId="77777777" w:rsidR="006A3F2E" w:rsidRDefault="006A3F2E" w:rsidP="006A3F2E">
      <w:pPr>
        <w:pStyle w:val="af1"/>
      </w:pPr>
      <w:r>
        <w:t>Веб-приложение управления групповыми проектами должно обрабатывать и информировать пользователя об ошибках и успешности операций, быть гибким и независимым от используемой операционной системы. Были сформулированы основные требования к функционалу и пользовательскому интерфейсу</w:t>
      </w:r>
      <w:r w:rsidRPr="003A179C">
        <w:t>:</w:t>
      </w:r>
    </w:p>
    <w:p w14:paraId="4533E8BD" w14:textId="77777777" w:rsidR="006A3F2E" w:rsidRDefault="006A3F2E" w:rsidP="006A3F2E">
      <w:pPr>
        <w:pStyle w:val="5"/>
        <w:numPr>
          <w:ilvl w:val="0"/>
          <w:numId w:val="6"/>
        </w:numPr>
      </w:pPr>
      <w:r>
        <w:t>авторизация и регистрация должны включать корректную валидацию вводимых данных, в том числе ограничение длины полей, проверку формата электронной почты и запрет на отправку некорректных данных;</w:t>
      </w:r>
    </w:p>
    <w:p w14:paraId="73748714" w14:textId="77777777" w:rsidR="006A3F2E" w:rsidRDefault="006A3F2E" w:rsidP="006A3F2E">
      <w:pPr>
        <w:pStyle w:val="5"/>
        <w:numPr>
          <w:ilvl w:val="0"/>
          <w:numId w:val="6"/>
        </w:numPr>
      </w:pPr>
      <w:r>
        <w:t>в системе должно быть реализовано разграничение доступа к функциям приложения в зависимости от типа пользователя: неавторизованный пользователь, пользователь и пользователь с премиум-подпиской;</w:t>
      </w:r>
    </w:p>
    <w:p w14:paraId="586F0419" w14:textId="77777777" w:rsidR="006A3F2E" w:rsidRDefault="006A3F2E" w:rsidP="006A3F2E">
      <w:pPr>
        <w:pStyle w:val="5"/>
        <w:numPr>
          <w:ilvl w:val="0"/>
          <w:numId w:val="6"/>
        </w:numPr>
      </w:pPr>
      <w:r>
        <w:t>система должна обеспечивать информативную обработку ошибок и результатов выполнения операций для уведомления пользователя об успешности действий или возникновении ошибок;</w:t>
      </w:r>
    </w:p>
    <w:p w14:paraId="35FD1A69" w14:textId="77777777" w:rsidR="006A3F2E" w:rsidRDefault="006A3F2E" w:rsidP="006A3F2E">
      <w:pPr>
        <w:pStyle w:val="5"/>
        <w:numPr>
          <w:ilvl w:val="0"/>
          <w:numId w:val="6"/>
        </w:numPr>
      </w:pPr>
      <w:r>
        <w:t>пользовательский интерфейс должен быть интуитивно понятным, логически организованным и обеспечивать удобный доступ к основным функциям системы;</w:t>
      </w:r>
    </w:p>
    <w:p w14:paraId="49EAF421" w14:textId="77777777" w:rsidR="006A3F2E" w:rsidRDefault="006A3F2E" w:rsidP="006A3F2E">
      <w:pPr>
        <w:pStyle w:val="5"/>
        <w:numPr>
          <w:ilvl w:val="0"/>
          <w:numId w:val="6"/>
        </w:numPr>
      </w:pPr>
      <w:r>
        <w:t>при регистрации у пользователя должны запрашиваться логин, адрес электронной почты и пароль;</w:t>
      </w:r>
    </w:p>
    <w:p w14:paraId="55A4627D" w14:textId="77777777" w:rsidR="006A3F2E" w:rsidRDefault="006A3F2E" w:rsidP="006A3F2E">
      <w:pPr>
        <w:pStyle w:val="5"/>
        <w:numPr>
          <w:ilvl w:val="0"/>
          <w:numId w:val="6"/>
        </w:numPr>
      </w:pPr>
      <w:r>
        <w:t>пользователю должна быть предоставлена возможность изменения личных данных, включая пароль и дополнительные сведения профиля;</w:t>
      </w:r>
    </w:p>
    <w:p w14:paraId="1E6340B6" w14:textId="77777777" w:rsidR="006A3F2E" w:rsidRDefault="006A3F2E" w:rsidP="006A3F2E">
      <w:pPr>
        <w:pStyle w:val="5"/>
        <w:numPr>
          <w:ilvl w:val="0"/>
          <w:numId w:val="6"/>
        </w:numPr>
      </w:pPr>
      <w:r>
        <w:t>взаимодействие с приложением должно осуществляться через веб-браузер;</w:t>
      </w:r>
    </w:p>
    <w:p w14:paraId="60B63DCA" w14:textId="77777777" w:rsidR="006A3F2E" w:rsidRDefault="006A3F2E" w:rsidP="006A3F2E">
      <w:pPr>
        <w:pStyle w:val="5"/>
        <w:numPr>
          <w:ilvl w:val="0"/>
          <w:numId w:val="6"/>
        </w:numPr>
      </w:pPr>
      <w:r>
        <w:t>система должна обеспечивать возможность ведения нескольких счетов одним пользователем;</w:t>
      </w:r>
    </w:p>
    <w:p w14:paraId="4A6D46A6" w14:textId="77777777" w:rsidR="006A3F2E" w:rsidRDefault="006A3F2E" w:rsidP="006A3F2E">
      <w:pPr>
        <w:pStyle w:val="5"/>
        <w:numPr>
          <w:ilvl w:val="0"/>
          <w:numId w:val="6"/>
        </w:numPr>
      </w:pPr>
      <w:r>
        <w:t>для каждого счёта должна быть предусмотрена возможность указания валюты и финансовой цели;</w:t>
      </w:r>
    </w:p>
    <w:p w14:paraId="5D3C2718" w14:textId="77777777" w:rsidR="006A3F2E" w:rsidRDefault="006A3F2E" w:rsidP="006A3F2E">
      <w:pPr>
        <w:pStyle w:val="5"/>
        <w:numPr>
          <w:ilvl w:val="0"/>
          <w:numId w:val="6"/>
        </w:numPr>
      </w:pPr>
      <w:r>
        <w:lastRenderedPageBreak/>
        <w:t>система должна предоставлять функции ввода, хранения, изменения и анализа финансовых операций</w:t>
      </w:r>
    </w:p>
    <w:p w14:paraId="67B4A6EC" w14:textId="77777777" w:rsidR="006A3F2E" w:rsidRDefault="006A3F2E" w:rsidP="006A3F2E">
      <w:pPr>
        <w:pStyle w:val="af1"/>
        <w:rPr>
          <w:lang w:val="en-US"/>
        </w:rPr>
      </w:pPr>
      <w:r>
        <w:t>Также детализируются имеющийся требования</w:t>
      </w:r>
      <w:r>
        <w:rPr>
          <w:lang w:val="en-US"/>
        </w:rPr>
        <w:t>:</w:t>
      </w:r>
    </w:p>
    <w:p w14:paraId="18749875" w14:textId="77777777" w:rsidR="006A3F2E" w:rsidRDefault="006A3F2E" w:rsidP="00B04653">
      <w:pPr>
        <w:pStyle w:val="2"/>
      </w:pPr>
      <w:r>
        <w:t>авторизация и регистрация:</w:t>
      </w:r>
    </w:p>
    <w:p w14:paraId="4C09897C" w14:textId="77777777" w:rsidR="006A3F2E" w:rsidRPr="00D2710D" w:rsidRDefault="006A3F2E" w:rsidP="00B04653">
      <w:pPr>
        <w:pStyle w:val="3"/>
        <w:rPr>
          <w:lang w:val="ru-RU"/>
        </w:rPr>
      </w:pPr>
      <w:r w:rsidRPr="00D2710D">
        <w:rPr>
          <w:lang w:val="ru-RU"/>
        </w:rPr>
        <w:t>валидация логина, электронной почты и пароля;</w:t>
      </w:r>
    </w:p>
    <w:p w14:paraId="24EC30BE" w14:textId="77777777" w:rsidR="006A3F2E" w:rsidRPr="00D2710D" w:rsidRDefault="006A3F2E" w:rsidP="00B04653">
      <w:pPr>
        <w:pStyle w:val="3"/>
        <w:rPr>
          <w:lang w:val="ru-RU"/>
        </w:rPr>
      </w:pPr>
      <w:r w:rsidRPr="00D2710D">
        <w:rPr>
          <w:lang w:val="ru-RU"/>
        </w:rPr>
        <w:t>б) проверка уникальности логина и электронной почты;</w:t>
      </w:r>
    </w:p>
    <w:p w14:paraId="1416A292" w14:textId="77777777" w:rsidR="006A3F2E" w:rsidRPr="00D2710D" w:rsidRDefault="006A3F2E" w:rsidP="00B04653">
      <w:pPr>
        <w:pStyle w:val="3"/>
        <w:rPr>
          <w:lang w:val="ru-RU"/>
        </w:rPr>
      </w:pPr>
      <w:r w:rsidRPr="00D2710D">
        <w:rPr>
          <w:lang w:val="ru-RU"/>
        </w:rPr>
        <w:t>в) возможность авторизации зарегистрированного пользователя;</w:t>
      </w:r>
    </w:p>
    <w:p w14:paraId="436781B2" w14:textId="5CC70FC8" w:rsidR="006A3F2E" w:rsidRPr="00315A2B" w:rsidRDefault="006A3F2E" w:rsidP="00B04653">
      <w:pPr>
        <w:pStyle w:val="3"/>
        <w:rPr>
          <w:lang w:val="ru-RU"/>
        </w:rPr>
      </w:pPr>
      <w:r w:rsidRPr="00315A2B">
        <w:rPr>
          <w:lang w:val="ru-RU"/>
        </w:rPr>
        <w:t>г) возможность восстановления доступа к учётной записи</w:t>
      </w:r>
      <w:r w:rsidR="00315A2B" w:rsidRPr="00315A2B">
        <w:rPr>
          <w:lang w:val="ru-RU"/>
        </w:rPr>
        <w:t>.</w:t>
      </w:r>
    </w:p>
    <w:p w14:paraId="74E76E84" w14:textId="77777777" w:rsidR="006A3F2E" w:rsidRDefault="006A3F2E" w:rsidP="006A3F2E">
      <w:pPr>
        <w:pStyle w:val="a7"/>
      </w:pPr>
      <w:r>
        <w:t>управления личным кабинетом</w:t>
      </w:r>
      <w:r>
        <w:rPr>
          <w:lang w:val="en-US"/>
        </w:rPr>
        <w:t>:</w:t>
      </w:r>
    </w:p>
    <w:p w14:paraId="6D87AA86" w14:textId="77777777" w:rsidR="006A3F2E" w:rsidRDefault="006A3F2E" w:rsidP="006A3F2E">
      <w:pPr>
        <w:pStyle w:val="a7"/>
        <w:numPr>
          <w:ilvl w:val="1"/>
          <w:numId w:val="5"/>
        </w:numPr>
      </w:pPr>
      <w:r>
        <w:t>просмотр и редактирование личных данных пользователя;</w:t>
      </w:r>
    </w:p>
    <w:p w14:paraId="08A5B82A" w14:textId="77777777" w:rsidR="006A3F2E" w:rsidRDefault="006A3F2E" w:rsidP="006A3F2E">
      <w:pPr>
        <w:pStyle w:val="a7"/>
        <w:numPr>
          <w:ilvl w:val="1"/>
          <w:numId w:val="5"/>
        </w:numPr>
      </w:pPr>
      <w:r>
        <w:t>смена пароля;</w:t>
      </w:r>
    </w:p>
    <w:p w14:paraId="5896E2DF" w14:textId="77777777" w:rsidR="006A3F2E" w:rsidRDefault="006A3F2E" w:rsidP="006A3F2E">
      <w:pPr>
        <w:pStyle w:val="a7"/>
        <w:numPr>
          <w:ilvl w:val="1"/>
          <w:numId w:val="5"/>
        </w:numPr>
      </w:pPr>
      <w:r>
        <w:t>добавление и изменение аватара пользователя;</w:t>
      </w:r>
    </w:p>
    <w:p w14:paraId="2F8A6705" w14:textId="66F942AD" w:rsidR="006A3F2E" w:rsidRDefault="006A3F2E" w:rsidP="006A3F2E">
      <w:pPr>
        <w:pStyle w:val="a7"/>
        <w:numPr>
          <w:ilvl w:val="1"/>
          <w:numId w:val="5"/>
        </w:numPr>
      </w:pPr>
      <w:r>
        <w:t>отображение информации о статусе подписки</w:t>
      </w:r>
      <w:r w:rsidR="00315A2B" w:rsidRPr="00315A2B">
        <w:t>.</w:t>
      </w:r>
    </w:p>
    <w:p w14:paraId="6B9EF4C5" w14:textId="77777777" w:rsidR="006A3F2E" w:rsidRDefault="006A3F2E" w:rsidP="00B04653">
      <w:pPr>
        <w:pStyle w:val="2"/>
      </w:pPr>
      <w:r>
        <w:t>управление счетами:</w:t>
      </w:r>
    </w:p>
    <w:p w14:paraId="4C210E1F" w14:textId="77777777" w:rsidR="006A3F2E" w:rsidRPr="00D2710D" w:rsidRDefault="006A3F2E" w:rsidP="00B04653">
      <w:pPr>
        <w:pStyle w:val="3"/>
        <w:rPr>
          <w:lang w:val="ru-RU"/>
        </w:rPr>
      </w:pPr>
      <w:r w:rsidRPr="00D2710D">
        <w:rPr>
          <w:lang w:val="ru-RU"/>
        </w:rPr>
        <w:t>создание, редактирование и удаление счёта;</w:t>
      </w:r>
    </w:p>
    <w:p w14:paraId="2B278C1C" w14:textId="77777777" w:rsidR="006A3F2E" w:rsidRDefault="006A3F2E" w:rsidP="00B04653">
      <w:pPr>
        <w:pStyle w:val="3"/>
      </w:pPr>
      <w:proofErr w:type="spellStart"/>
      <w:r>
        <w:t>указание</w:t>
      </w:r>
      <w:proofErr w:type="spellEnd"/>
      <w:r>
        <w:t xml:space="preserve"> </w:t>
      </w:r>
      <w:proofErr w:type="spellStart"/>
      <w:r>
        <w:t>названия</w:t>
      </w:r>
      <w:proofErr w:type="spellEnd"/>
      <w:r>
        <w:t xml:space="preserve"> </w:t>
      </w:r>
      <w:proofErr w:type="spellStart"/>
      <w:r>
        <w:t>счёта</w:t>
      </w:r>
      <w:proofErr w:type="spellEnd"/>
      <w:r>
        <w:t>;</w:t>
      </w:r>
    </w:p>
    <w:p w14:paraId="2736E7A3" w14:textId="77777777" w:rsidR="006A3F2E" w:rsidRDefault="006A3F2E" w:rsidP="00B04653">
      <w:pPr>
        <w:pStyle w:val="3"/>
      </w:pPr>
      <w:r>
        <w:t>выбор валюты счёта;</w:t>
      </w:r>
    </w:p>
    <w:p w14:paraId="00612D6A" w14:textId="77777777" w:rsidR="006A3F2E" w:rsidRPr="00D2710D" w:rsidRDefault="006A3F2E" w:rsidP="00B04653">
      <w:pPr>
        <w:pStyle w:val="3"/>
        <w:rPr>
          <w:lang w:val="ru-RU"/>
        </w:rPr>
      </w:pPr>
      <w:r w:rsidRPr="00D2710D">
        <w:rPr>
          <w:lang w:val="ru-RU"/>
        </w:rPr>
        <w:t>установка финансовой цели для счёта;</w:t>
      </w:r>
    </w:p>
    <w:p w14:paraId="2B17DCC7" w14:textId="77777777" w:rsidR="006A3F2E" w:rsidRDefault="006A3F2E" w:rsidP="00B04653">
      <w:pPr>
        <w:pStyle w:val="3"/>
      </w:pPr>
      <w:proofErr w:type="spellStart"/>
      <w:r>
        <w:t>просмотр</w:t>
      </w:r>
      <w:proofErr w:type="spellEnd"/>
      <w:r>
        <w:t xml:space="preserve"> </w:t>
      </w:r>
      <w:proofErr w:type="spellStart"/>
      <w:r>
        <w:t>списка</w:t>
      </w:r>
      <w:proofErr w:type="spellEnd"/>
      <w:r>
        <w:t xml:space="preserve"> </w:t>
      </w:r>
      <w:proofErr w:type="spellStart"/>
      <w:r>
        <w:t>счетов</w:t>
      </w:r>
      <w:proofErr w:type="spellEnd"/>
      <w:r>
        <w:t xml:space="preserve"> </w:t>
      </w:r>
      <w:proofErr w:type="spellStart"/>
      <w:r>
        <w:t>пользователя</w:t>
      </w:r>
      <w:proofErr w:type="spellEnd"/>
      <w:r>
        <w:t>;</w:t>
      </w:r>
    </w:p>
    <w:p w14:paraId="4D7D8AA5" w14:textId="77777777" w:rsidR="006A3F2E" w:rsidRPr="00D2710D" w:rsidRDefault="006A3F2E" w:rsidP="00B04653">
      <w:pPr>
        <w:pStyle w:val="3"/>
        <w:rPr>
          <w:lang w:val="ru-RU"/>
        </w:rPr>
      </w:pPr>
      <w:r w:rsidRPr="00D2710D">
        <w:rPr>
          <w:lang w:val="ru-RU"/>
        </w:rPr>
        <w:t>отображение текущего баланса по каждому счёту;</w:t>
      </w:r>
    </w:p>
    <w:p w14:paraId="643CC7B0" w14:textId="05FBD493" w:rsidR="006A3F2E" w:rsidRPr="00315A2B" w:rsidRDefault="006A3F2E" w:rsidP="00B04653">
      <w:pPr>
        <w:pStyle w:val="3"/>
        <w:rPr>
          <w:lang w:val="ru-RU"/>
        </w:rPr>
      </w:pPr>
      <w:r w:rsidRPr="00315A2B">
        <w:rPr>
          <w:lang w:val="ru-RU"/>
        </w:rPr>
        <w:t>возможность перевода средств между счетами</w:t>
      </w:r>
      <w:r w:rsidR="00315A2B" w:rsidRPr="00315A2B">
        <w:rPr>
          <w:lang w:val="ru-RU"/>
        </w:rPr>
        <w:t>.</w:t>
      </w:r>
    </w:p>
    <w:p w14:paraId="0AC58C6C" w14:textId="77777777" w:rsidR="006A3F2E" w:rsidRDefault="006A3F2E" w:rsidP="00B04653">
      <w:pPr>
        <w:pStyle w:val="2"/>
      </w:pPr>
      <w:proofErr w:type="spellStart"/>
      <w:r>
        <w:t>управление</w:t>
      </w:r>
      <w:proofErr w:type="spellEnd"/>
      <w:r>
        <w:t xml:space="preserve"> </w:t>
      </w:r>
      <w:proofErr w:type="spellStart"/>
      <w:r>
        <w:t>транзакциями</w:t>
      </w:r>
      <w:proofErr w:type="spellEnd"/>
      <w:r>
        <w:t>:</w:t>
      </w:r>
    </w:p>
    <w:p w14:paraId="57A8CAC6" w14:textId="77777777" w:rsidR="006A3F2E" w:rsidRDefault="006A3F2E" w:rsidP="00B04653">
      <w:pPr>
        <w:pStyle w:val="3"/>
      </w:pPr>
      <w:r>
        <w:t>создание транзакций;</w:t>
      </w:r>
    </w:p>
    <w:p w14:paraId="0177E8F9" w14:textId="77777777" w:rsidR="006A3F2E" w:rsidRPr="00D2710D" w:rsidRDefault="006A3F2E" w:rsidP="00B04653">
      <w:pPr>
        <w:pStyle w:val="3"/>
        <w:rPr>
          <w:lang w:val="ru-RU"/>
        </w:rPr>
      </w:pPr>
      <w:r w:rsidRPr="00D2710D">
        <w:rPr>
          <w:lang w:val="ru-RU"/>
        </w:rPr>
        <w:t>разделение транзакций на доходы и расходы;</w:t>
      </w:r>
    </w:p>
    <w:p w14:paraId="7031402B" w14:textId="77777777" w:rsidR="006A3F2E" w:rsidRDefault="006A3F2E" w:rsidP="00B04653">
      <w:pPr>
        <w:pStyle w:val="3"/>
      </w:pPr>
      <w:proofErr w:type="spellStart"/>
      <w:r>
        <w:t>редактирование</w:t>
      </w:r>
      <w:proofErr w:type="spellEnd"/>
      <w:r>
        <w:t xml:space="preserve"> и </w:t>
      </w:r>
      <w:proofErr w:type="spellStart"/>
      <w:r>
        <w:t>удаление</w:t>
      </w:r>
      <w:proofErr w:type="spellEnd"/>
      <w:r>
        <w:t xml:space="preserve"> </w:t>
      </w:r>
      <w:proofErr w:type="spellStart"/>
      <w:r>
        <w:t>транзакций</w:t>
      </w:r>
      <w:proofErr w:type="spellEnd"/>
      <w:r>
        <w:t>;</w:t>
      </w:r>
    </w:p>
    <w:p w14:paraId="2C7795CE" w14:textId="77777777" w:rsidR="006A3F2E" w:rsidRPr="00D2710D" w:rsidRDefault="006A3F2E" w:rsidP="00B04653">
      <w:pPr>
        <w:pStyle w:val="3"/>
        <w:rPr>
          <w:lang w:val="ru-RU"/>
        </w:rPr>
      </w:pPr>
      <w:r w:rsidRPr="00D2710D">
        <w:rPr>
          <w:lang w:val="ru-RU"/>
        </w:rPr>
        <w:t>указание суммы, даты и описания транзакции;</w:t>
      </w:r>
    </w:p>
    <w:p w14:paraId="02BAB94F" w14:textId="77777777" w:rsidR="006A3F2E" w:rsidRPr="00D2710D" w:rsidRDefault="006A3F2E" w:rsidP="00B04653">
      <w:pPr>
        <w:pStyle w:val="3"/>
        <w:rPr>
          <w:lang w:val="ru-RU"/>
        </w:rPr>
      </w:pPr>
      <w:r w:rsidRPr="00D2710D">
        <w:rPr>
          <w:lang w:val="ru-RU"/>
        </w:rPr>
        <w:t>привязка транзакции к конкретному счёту;</w:t>
      </w:r>
    </w:p>
    <w:p w14:paraId="5063CB63" w14:textId="77777777" w:rsidR="006A3F2E" w:rsidRDefault="006A3F2E" w:rsidP="00B04653">
      <w:pPr>
        <w:pStyle w:val="3"/>
      </w:pPr>
      <w:proofErr w:type="spellStart"/>
      <w:r>
        <w:t>указание</w:t>
      </w:r>
      <w:proofErr w:type="spellEnd"/>
      <w:r>
        <w:t xml:space="preserve"> </w:t>
      </w:r>
      <w:proofErr w:type="spellStart"/>
      <w:r>
        <w:t>категории</w:t>
      </w:r>
      <w:proofErr w:type="spellEnd"/>
      <w:r>
        <w:t xml:space="preserve"> </w:t>
      </w:r>
      <w:proofErr w:type="spellStart"/>
      <w:r>
        <w:t>транзакции</w:t>
      </w:r>
      <w:proofErr w:type="spellEnd"/>
      <w:r>
        <w:t>;</w:t>
      </w:r>
    </w:p>
    <w:p w14:paraId="1F7E7DF2" w14:textId="31124BE8" w:rsidR="006A3F2E" w:rsidRDefault="006A3F2E" w:rsidP="00B04653">
      <w:pPr>
        <w:pStyle w:val="3"/>
      </w:pPr>
      <w:proofErr w:type="spellStart"/>
      <w:r>
        <w:t>просмотр</w:t>
      </w:r>
      <w:proofErr w:type="spellEnd"/>
      <w:r>
        <w:t xml:space="preserve"> </w:t>
      </w:r>
      <w:proofErr w:type="spellStart"/>
      <w:r>
        <w:t>истории</w:t>
      </w:r>
      <w:proofErr w:type="spellEnd"/>
      <w:r>
        <w:t xml:space="preserve"> </w:t>
      </w:r>
      <w:proofErr w:type="spellStart"/>
      <w:r>
        <w:t>транзакций</w:t>
      </w:r>
      <w:proofErr w:type="spellEnd"/>
      <w:r w:rsidR="00315A2B">
        <w:t>.</w:t>
      </w:r>
    </w:p>
    <w:p w14:paraId="52B26363" w14:textId="77777777" w:rsidR="006A3F2E" w:rsidRPr="00315A2B" w:rsidRDefault="006A3F2E" w:rsidP="00B04653">
      <w:pPr>
        <w:pStyle w:val="3"/>
        <w:rPr>
          <w:lang w:val="ru-RU"/>
        </w:rPr>
      </w:pPr>
      <w:r w:rsidRPr="00315A2B">
        <w:rPr>
          <w:lang w:val="ru-RU"/>
        </w:rPr>
        <w:t>фильтрация и поиск транзакций по дате, категории, типу операции и счёту;</w:t>
      </w:r>
    </w:p>
    <w:p w14:paraId="209BA8D4" w14:textId="77777777" w:rsidR="006A3F2E" w:rsidRDefault="006A3F2E" w:rsidP="00B04653">
      <w:pPr>
        <w:pStyle w:val="2"/>
      </w:pPr>
      <w:proofErr w:type="spellStart"/>
      <w:r>
        <w:t>управление</w:t>
      </w:r>
      <w:proofErr w:type="spellEnd"/>
      <w:r>
        <w:t xml:space="preserve"> </w:t>
      </w:r>
      <w:proofErr w:type="spellStart"/>
      <w:r>
        <w:t>категориями</w:t>
      </w:r>
      <w:proofErr w:type="spellEnd"/>
      <w:r w:rsidRPr="003C0BF2">
        <w:t>:</w:t>
      </w:r>
    </w:p>
    <w:p w14:paraId="0EA89B05" w14:textId="77777777" w:rsidR="006A3F2E" w:rsidRPr="00D2710D" w:rsidRDefault="006A3F2E" w:rsidP="00315A2B">
      <w:pPr>
        <w:pStyle w:val="3"/>
        <w:rPr>
          <w:lang w:val="ru-RU"/>
        </w:rPr>
      </w:pPr>
      <w:r w:rsidRPr="00D2710D">
        <w:rPr>
          <w:lang w:val="ru-RU"/>
        </w:rPr>
        <w:t>создание пользовательских категорий доходов и расходов;</w:t>
      </w:r>
    </w:p>
    <w:p w14:paraId="754FC5A9" w14:textId="77777777" w:rsidR="006A3F2E" w:rsidRDefault="006A3F2E" w:rsidP="00315A2B">
      <w:pPr>
        <w:pStyle w:val="3"/>
      </w:pPr>
      <w:proofErr w:type="spellStart"/>
      <w:r>
        <w:t>редактирование</w:t>
      </w:r>
      <w:proofErr w:type="spellEnd"/>
      <w:r>
        <w:t xml:space="preserve"> </w:t>
      </w:r>
      <w:proofErr w:type="spellStart"/>
      <w:r>
        <w:t>категорий</w:t>
      </w:r>
      <w:proofErr w:type="spellEnd"/>
      <w:r>
        <w:t>;</w:t>
      </w:r>
    </w:p>
    <w:p w14:paraId="105EE31A" w14:textId="77777777" w:rsidR="006A3F2E" w:rsidRDefault="006A3F2E" w:rsidP="00315A2B">
      <w:pPr>
        <w:pStyle w:val="3"/>
      </w:pPr>
      <w:r>
        <w:t>удаление категорий;</w:t>
      </w:r>
    </w:p>
    <w:p w14:paraId="233B15EB" w14:textId="0936B211" w:rsidR="006A3F2E" w:rsidRPr="00D2710D" w:rsidRDefault="006A3F2E" w:rsidP="00315A2B">
      <w:pPr>
        <w:pStyle w:val="3"/>
        <w:rPr>
          <w:lang w:val="ru-RU"/>
        </w:rPr>
      </w:pPr>
      <w:r w:rsidRPr="00D2710D">
        <w:rPr>
          <w:lang w:val="ru-RU"/>
        </w:rPr>
        <w:t>использование категорий при добавлении транзакций</w:t>
      </w:r>
      <w:r w:rsidR="00315A2B" w:rsidRPr="00315A2B">
        <w:rPr>
          <w:lang w:val="ru-RU"/>
        </w:rPr>
        <w:t>.</w:t>
      </w:r>
    </w:p>
    <w:p w14:paraId="2CC49810" w14:textId="77777777" w:rsidR="006A3F2E" w:rsidRPr="00D2710D" w:rsidRDefault="006A3F2E" w:rsidP="00B04653">
      <w:pPr>
        <w:pStyle w:val="2"/>
        <w:rPr>
          <w:lang w:val="ru-RU"/>
        </w:rPr>
      </w:pPr>
      <w:r w:rsidRPr="00D2710D">
        <w:rPr>
          <w:lang w:val="ru-RU"/>
        </w:rPr>
        <w:t>управление бюджетом и финансовыми целями:</w:t>
      </w:r>
    </w:p>
    <w:p w14:paraId="0D0A606D" w14:textId="77777777" w:rsidR="006A3F2E" w:rsidRPr="00D2710D" w:rsidRDefault="006A3F2E" w:rsidP="00B04653">
      <w:pPr>
        <w:pStyle w:val="3"/>
        <w:rPr>
          <w:lang w:val="ru-RU"/>
        </w:rPr>
      </w:pPr>
      <w:r w:rsidRPr="00D2710D">
        <w:rPr>
          <w:lang w:val="ru-RU"/>
        </w:rPr>
        <w:t>установка лимитов расходов по категориям;</w:t>
      </w:r>
    </w:p>
    <w:p w14:paraId="6221FB6E" w14:textId="77777777" w:rsidR="006A3F2E" w:rsidRDefault="006A3F2E" w:rsidP="00B04653">
      <w:pPr>
        <w:pStyle w:val="3"/>
      </w:pPr>
      <w:proofErr w:type="spellStart"/>
      <w:r>
        <w:t>контроль</w:t>
      </w:r>
      <w:proofErr w:type="spellEnd"/>
      <w:r>
        <w:t xml:space="preserve"> </w:t>
      </w:r>
      <w:proofErr w:type="spellStart"/>
      <w:r>
        <w:t>превышения</w:t>
      </w:r>
      <w:proofErr w:type="spellEnd"/>
      <w:r>
        <w:t xml:space="preserve"> </w:t>
      </w:r>
      <w:proofErr w:type="spellStart"/>
      <w:r>
        <w:t>установленных</w:t>
      </w:r>
      <w:proofErr w:type="spellEnd"/>
      <w:r>
        <w:t xml:space="preserve"> </w:t>
      </w:r>
      <w:proofErr w:type="spellStart"/>
      <w:r>
        <w:t>лимитов</w:t>
      </w:r>
      <w:proofErr w:type="spellEnd"/>
      <w:r>
        <w:t>;</w:t>
      </w:r>
    </w:p>
    <w:p w14:paraId="4CB78FE4" w14:textId="77777777" w:rsidR="006A3F2E" w:rsidRPr="00D2710D" w:rsidRDefault="006A3F2E" w:rsidP="00B04653">
      <w:pPr>
        <w:pStyle w:val="3"/>
        <w:rPr>
          <w:lang w:val="ru-RU"/>
        </w:rPr>
      </w:pPr>
      <w:r w:rsidRPr="00D2710D">
        <w:rPr>
          <w:lang w:val="ru-RU"/>
        </w:rPr>
        <w:lastRenderedPageBreak/>
        <w:t>отображение уведомлений при превышении лимита;</w:t>
      </w:r>
    </w:p>
    <w:p w14:paraId="3917EB01" w14:textId="18C43D96" w:rsidR="006A3F2E" w:rsidRPr="00315A2B" w:rsidRDefault="006A3F2E" w:rsidP="00B04653">
      <w:pPr>
        <w:pStyle w:val="3"/>
        <w:rPr>
          <w:lang w:val="ru-RU"/>
        </w:rPr>
      </w:pPr>
      <w:r w:rsidRPr="00315A2B">
        <w:rPr>
          <w:lang w:val="ru-RU"/>
        </w:rPr>
        <w:t>отслеживание прогресса достижения финансовой цели по счёту</w:t>
      </w:r>
      <w:r w:rsidR="00315A2B" w:rsidRPr="00315A2B">
        <w:rPr>
          <w:lang w:val="ru-RU"/>
        </w:rPr>
        <w:t>.</w:t>
      </w:r>
    </w:p>
    <w:p w14:paraId="659F62A6" w14:textId="77777777" w:rsidR="006A3F2E" w:rsidRPr="003B463E" w:rsidRDefault="006A3F2E" w:rsidP="00B04653">
      <w:pPr>
        <w:pStyle w:val="2"/>
      </w:pPr>
      <w:proofErr w:type="spellStart"/>
      <w:r>
        <w:t>анализ</w:t>
      </w:r>
      <w:proofErr w:type="spellEnd"/>
      <w:r>
        <w:t xml:space="preserve"> </w:t>
      </w:r>
      <w:proofErr w:type="spellStart"/>
      <w:r>
        <w:t>финансовых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:</w:t>
      </w:r>
    </w:p>
    <w:p w14:paraId="2E98599D" w14:textId="77777777" w:rsidR="006A3F2E" w:rsidRPr="00D2710D" w:rsidRDefault="006A3F2E" w:rsidP="00B04653">
      <w:pPr>
        <w:pStyle w:val="3"/>
        <w:rPr>
          <w:lang w:val="ru-RU"/>
        </w:rPr>
      </w:pPr>
      <w:r w:rsidRPr="00D2710D">
        <w:rPr>
          <w:lang w:val="ru-RU"/>
        </w:rPr>
        <w:t>отображение общей информации о доходах и расходах;</w:t>
      </w:r>
    </w:p>
    <w:p w14:paraId="25B2B7AD" w14:textId="77777777" w:rsidR="006A3F2E" w:rsidRPr="00D2710D" w:rsidRDefault="006A3F2E" w:rsidP="00B04653">
      <w:pPr>
        <w:pStyle w:val="3"/>
        <w:rPr>
          <w:lang w:val="ru-RU"/>
        </w:rPr>
      </w:pPr>
      <w:r w:rsidRPr="00D2710D">
        <w:rPr>
          <w:lang w:val="ru-RU"/>
        </w:rPr>
        <w:t>построение аналитических отчётов по финансовым операциям;</w:t>
      </w:r>
    </w:p>
    <w:p w14:paraId="543D20F1" w14:textId="77777777" w:rsidR="006A3F2E" w:rsidRPr="00D2710D" w:rsidRDefault="006A3F2E" w:rsidP="00B04653">
      <w:pPr>
        <w:pStyle w:val="3"/>
        <w:rPr>
          <w:lang w:val="ru-RU"/>
        </w:rPr>
      </w:pPr>
      <w:r w:rsidRPr="00D2710D">
        <w:rPr>
          <w:lang w:val="ru-RU"/>
        </w:rPr>
        <w:t>визуализация структуры расходов и доходов;</w:t>
      </w:r>
    </w:p>
    <w:p w14:paraId="4825A720" w14:textId="5600F63F" w:rsidR="006A3F2E" w:rsidRPr="00315A2B" w:rsidRDefault="006A3F2E" w:rsidP="00B04653">
      <w:pPr>
        <w:pStyle w:val="3"/>
        <w:rPr>
          <w:lang w:val="ru-RU"/>
        </w:rPr>
      </w:pPr>
      <w:r w:rsidRPr="00315A2B">
        <w:rPr>
          <w:lang w:val="ru-RU"/>
        </w:rPr>
        <w:t>отображение статистики по категориям, счетам и временным периодам</w:t>
      </w:r>
      <w:r w:rsidR="00315A2B" w:rsidRPr="00315A2B">
        <w:rPr>
          <w:lang w:val="ru-RU"/>
        </w:rPr>
        <w:t>.</w:t>
      </w:r>
    </w:p>
    <w:p w14:paraId="67894DD7" w14:textId="5C06DB24" w:rsidR="006A3F2E" w:rsidRPr="00315A2B" w:rsidRDefault="006A3F2E" w:rsidP="00B04653">
      <w:pPr>
        <w:pStyle w:val="2"/>
        <w:rPr>
          <w:lang w:val="ru-RU"/>
        </w:rPr>
      </w:pPr>
      <w:r w:rsidRPr="00315A2B">
        <w:rPr>
          <w:lang w:val="ru-RU"/>
        </w:rPr>
        <w:t>функции пользователя с премиум-подпиской</w:t>
      </w:r>
      <w:r w:rsidR="008A2EF8" w:rsidRPr="008A2EF8">
        <w:rPr>
          <w:lang w:val="ru-RU"/>
        </w:rPr>
        <w:t>:</w:t>
      </w:r>
    </w:p>
    <w:p w14:paraId="197C1B6E" w14:textId="77777777" w:rsidR="006A3F2E" w:rsidRDefault="006A3F2E" w:rsidP="00B04653">
      <w:pPr>
        <w:pStyle w:val="3"/>
      </w:pPr>
      <w:proofErr w:type="spellStart"/>
      <w:r>
        <w:t>использование</w:t>
      </w:r>
      <w:proofErr w:type="spellEnd"/>
      <w:r>
        <w:t xml:space="preserve"> </w:t>
      </w:r>
      <w:proofErr w:type="spellStart"/>
      <w:r>
        <w:t>расширенной</w:t>
      </w:r>
      <w:proofErr w:type="spellEnd"/>
      <w:r>
        <w:t xml:space="preserve"> </w:t>
      </w:r>
      <w:proofErr w:type="spellStart"/>
      <w:r>
        <w:t>аналитики</w:t>
      </w:r>
      <w:proofErr w:type="spellEnd"/>
      <w:r>
        <w:t>;</w:t>
      </w:r>
    </w:p>
    <w:p w14:paraId="49351B22" w14:textId="77777777" w:rsidR="006A3F2E" w:rsidRPr="00D2710D" w:rsidRDefault="006A3F2E" w:rsidP="00B04653">
      <w:pPr>
        <w:pStyle w:val="3"/>
        <w:rPr>
          <w:lang w:val="ru-RU"/>
        </w:rPr>
      </w:pPr>
      <w:r w:rsidRPr="00D2710D">
        <w:rPr>
          <w:lang w:val="ru-RU"/>
        </w:rPr>
        <w:t>сравнение финансовых показателей за разные периоды;</w:t>
      </w:r>
    </w:p>
    <w:p w14:paraId="155ECED5" w14:textId="77777777" w:rsidR="006A3F2E" w:rsidRPr="00D2710D" w:rsidRDefault="006A3F2E" w:rsidP="00B04653">
      <w:pPr>
        <w:pStyle w:val="3"/>
        <w:rPr>
          <w:lang w:val="ru-RU"/>
        </w:rPr>
      </w:pPr>
      <w:r w:rsidRPr="00D2710D">
        <w:rPr>
          <w:lang w:val="ru-RU"/>
        </w:rPr>
        <w:t>получение прогноза расходов и доходов;</w:t>
      </w:r>
    </w:p>
    <w:p w14:paraId="71316EEF" w14:textId="77777777" w:rsidR="006A3F2E" w:rsidRPr="00D2710D" w:rsidRDefault="006A3F2E" w:rsidP="00B04653">
      <w:pPr>
        <w:pStyle w:val="3"/>
        <w:rPr>
          <w:lang w:val="ru-RU"/>
        </w:rPr>
      </w:pPr>
      <w:r w:rsidRPr="00D2710D">
        <w:rPr>
          <w:lang w:val="ru-RU"/>
        </w:rPr>
        <w:t>получение рекомендаций по оптимизации расходов;</w:t>
      </w:r>
    </w:p>
    <w:p w14:paraId="1079B173" w14:textId="77777777" w:rsidR="006A3F2E" w:rsidRDefault="006A3F2E" w:rsidP="00B04653">
      <w:pPr>
        <w:pStyle w:val="3"/>
      </w:pPr>
      <w:proofErr w:type="spellStart"/>
      <w:r>
        <w:t>экспорт</w:t>
      </w:r>
      <w:proofErr w:type="spellEnd"/>
      <w:r>
        <w:t xml:space="preserve"> </w:t>
      </w:r>
      <w:proofErr w:type="spellStart"/>
      <w:r>
        <w:t>отчётов</w:t>
      </w:r>
      <w:proofErr w:type="spellEnd"/>
      <w:r>
        <w:t xml:space="preserve"> в </w:t>
      </w:r>
      <w:proofErr w:type="spellStart"/>
      <w:r>
        <w:t>файл</w:t>
      </w:r>
      <w:proofErr w:type="spellEnd"/>
      <w:r>
        <w:t>;</w:t>
      </w:r>
    </w:p>
    <w:p w14:paraId="27994E8A" w14:textId="77777777" w:rsidR="006A3F2E" w:rsidRPr="00D2710D" w:rsidRDefault="006A3F2E" w:rsidP="00B04653">
      <w:pPr>
        <w:pStyle w:val="3"/>
        <w:rPr>
          <w:lang w:val="ru-RU"/>
        </w:rPr>
      </w:pPr>
      <w:r w:rsidRPr="00D2710D">
        <w:rPr>
          <w:lang w:val="ru-RU"/>
        </w:rPr>
        <w:t>анализ регулярных платежей и подписок;</w:t>
      </w:r>
    </w:p>
    <w:p w14:paraId="3F66BBBB" w14:textId="77777777" w:rsidR="006A3F2E" w:rsidRPr="00D2710D" w:rsidRDefault="006A3F2E" w:rsidP="00B04653">
      <w:pPr>
        <w:pStyle w:val="3"/>
        <w:rPr>
          <w:lang w:val="ru-RU"/>
        </w:rPr>
      </w:pPr>
      <w:r w:rsidRPr="00D2710D">
        <w:rPr>
          <w:lang w:val="ru-RU"/>
        </w:rPr>
        <w:t>загрузка изображения чека и распознавание данных;</w:t>
      </w:r>
    </w:p>
    <w:p w14:paraId="633CC63B" w14:textId="77777777" w:rsidR="006A3F2E" w:rsidRPr="00D2710D" w:rsidRDefault="006A3F2E" w:rsidP="00B04653">
      <w:pPr>
        <w:pStyle w:val="3"/>
        <w:rPr>
          <w:lang w:val="ru-RU"/>
        </w:rPr>
      </w:pPr>
      <w:r w:rsidRPr="00D2710D">
        <w:rPr>
          <w:lang w:val="ru-RU"/>
        </w:rPr>
        <w:t>автоматическое создание транзакций на основе распознанного чека;</w:t>
      </w:r>
    </w:p>
    <w:p w14:paraId="2D8DA259" w14:textId="07159F53" w:rsidR="006A3F2E" w:rsidRPr="00315A2B" w:rsidRDefault="006A3F2E" w:rsidP="00B04653">
      <w:pPr>
        <w:pStyle w:val="3"/>
        <w:rPr>
          <w:lang w:val="ru-RU"/>
        </w:rPr>
      </w:pPr>
      <w:r w:rsidRPr="00315A2B">
        <w:rPr>
          <w:lang w:val="ru-RU"/>
        </w:rPr>
        <w:t>анализ кредитов и кредитной нагрузки пользователя</w:t>
      </w:r>
      <w:r w:rsidR="00315A2B" w:rsidRPr="00315A2B">
        <w:rPr>
          <w:lang w:val="ru-RU"/>
        </w:rPr>
        <w:t>.</w:t>
      </w:r>
    </w:p>
    <w:p w14:paraId="0C7E30D9" w14:textId="77777777" w:rsidR="006A3F2E" w:rsidRPr="006A3F2E" w:rsidRDefault="006A3F2E" w:rsidP="006A3F2E">
      <w:pPr>
        <w:pStyle w:val="af1"/>
      </w:pPr>
    </w:p>
    <w:p w14:paraId="29A68468" w14:textId="154799EC" w:rsidR="0048506B" w:rsidRDefault="0048506B" w:rsidP="00B04653">
      <w:pPr>
        <w:pStyle w:val="20"/>
      </w:pPr>
      <w:r>
        <w:t>Информационная модель предметной области</w:t>
      </w:r>
    </w:p>
    <w:p w14:paraId="74FA05F4" w14:textId="2A30F265" w:rsidR="0048506B" w:rsidRPr="00D2710D" w:rsidRDefault="0048506B" w:rsidP="008A2EF8">
      <w:pPr>
        <w:pStyle w:val="TNR"/>
        <w:rPr>
          <w:lang w:val="ru-RU"/>
        </w:rPr>
      </w:pPr>
      <w:r w:rsidRPr="00D2710D">
        <w:rPr>
          <w:lang w:val="ru-RU"/>
        </w:rPr>
        <w:t>Информационная модель предметной области (ИМПО) представляет собой абстрактное и упрощённое описание предметной области управления персональными финансами, предназначенное для последующего проектирования базы данных и программного средства в целом. Данная модель отражает основные сущности системы, их атрибуты и взаимосвязи, фиксируя только те данные, которые необходимы для автоматизации учета доходов, расходов и анализа финансовых операций.</w:t>
      </w:r>
    </w:p>
    <w:p w14:paraId="76E8AE73" w14:textId="32CFCDE1" w:rsidR="0048506B" w:rsidRPr="00D2710D" w:rsidRDefault="0048506B" w:rsidP="008A2EF8">
      <w:pPr>
        <w:pStyle w:val="TNR"/>
        <w:rPr>
          <w:lang w:val="ru-RU"/>
        </w:rPr>
      </w:pPr>
      <w:r w:rsidRPr="00D2710D">
        <w:rPr>
          <w:lang w:val="ru-RU"/>
        </w:rPr>
        <w:t>В рамках разрабатываемой информационной системы предметная область включает в себя процессы учета финансовых операций пользователя, управления счетами, категоризации расходов и доходов, а также анализа финансовых данных.</w:t>
      </w:r>
    </w:p>
    <w:p w14:paraId="45AF18A8" w14:textId="58B713DA" w:rsidR="0048506B" w:rsidRPr="00D2710D" w:rsidRDefault="0048506B" w:rsidP="008A2EF8">
      <w:pPr>
        <w:pStyle w:val="TNR"/>
        <w:rPr>
          <w:lang w:val="ru-RU"/>
        </w:rPr>
      </w:pPr>
      <w:r w:rsidRPr="00D2710D">
        <w:rPr>
          <w:lang w:val="ru-RU"/>
        </w:rPr>
        <w:t>Основными сущностями информационной модели являются:</w:t>
      </w:r>
    </w:p>
    <w:p w14:paraId="6951BF18" w14:textId="5536B149" w:rsidR="0048506B" w:rsidRDefault="0048506B" w:rsidP="000E21C8">
      <w:pPr>
        <w:pStyle w:val="2"/>
        <w:numPr>
          <w:ilvl w:val="1"/>
          <w:numId w:val="32"/>
        </w:numPr>
      </w:pPr>
      <w:r w:rsidRPr="00D2710D">
        <w:rPr>
          <w:lang w:val="ru-RU"/>
        </w:rPr>
        <w:t xml:space="preserve">Пользователь — представляет зарегистрированного пользователя системы.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атрибуты</w:t>
      </w:r>
      <w:proofErr w:type="spellEnd"/>
      <w:r>
        <w:t>:</w:t>
      </w:r>
    </w:p>
    <w:p w14:paraId="5AA5FB77" w14:textId="77777777" w:rsidR="0048506B" w:rsidRDefault="0048506B" w:rsidP="00B04653">
      <w:pPr>
        <w:pStyle w:val="3"/>
      </w:pPr>
      <w:r>
        <w:t>идентификатор пользователя;</w:t>
      </w:r>
    </w:p>
    <w:p w14:paraId="2CACE544" w14:textId="43592473" w:rsidR="0048506B" w:rsidRDefault="0048506B" w:rsidP="00B04653">
      <w:pPr>
        <w:pStyle w:val="3"/>
      </w:pPr>
      <w:r>
        <w:t>логин;</w:t>
      </w:r>
    </w:p>
    <w:p w14:paraId="7FE41DCB" w14:textId="7773F312" w:rsidR="0048506B" w:rsidRDefault="0048506B" w:rsidP="00B04653">
      <w:pPr>
        <w:pStyle w:val="3"/>
      </w:pPr>
      <w:r>
        <w:t>адрес электронной почты;</w:t>
      </w:r>
    </w:p>
    <w:p w14:paraId="6D57E882" w14:textId="728F243D" w:rsidR="0048506B" w:rsidRDefault="0048506B" w:rsidP="00B04653">
      <w:pPr>
        <w:pStyle w:val="3"/>
      </w:pPr>
      <w:r>
        <w:t>дата регистрации;</w:t>
      </w:r>
    </w:p>
    <w:p w14:paraId="2E3C26DF" w14:textId="638DE820" w:rsidR="0048506B" w:rsidRPr="0048506B" w:rsidRDefault="0048506B" w:rsidP="00B04653">
      <w:pPr>
        <w:pStyle w:val="3"/>
      </w:pPr>
      <w:proofErr w:type="spellStart"/>
      <w:r>
        <w:lastRenderedPageBreak/>
        <w:t>статус</w:t>
      </w:r>
      <w:proofErr w:type="spellEnd"/>
      <w:r>
        <w:t xml:space="preserve"> </w:t>
      </w:r>
      <w:proofErr w:type="spellStart"/>
      <w:r>
        <w:t>учетной</w:t>
      </w:r>
      <w:proofErr w:type="spellEnd"/>
      <w:r>
        <w:t xml:space="preserve"> </w:t>
      </w:r>
      <w:proofErr w:type="spellStart"/>
      <w:r>
        <w:t>записи</w:t>
      </w:r>
      <w:proofErr w:type="spellEnd"/>
      <w:r w:rsidR="00315A2B">
        <w:t>.</w:t>
      </w:r>
    </w:p>
    <w:p w14:paraId="2D6778D0" w14:textId="61B990B1" w:rsidR="0048506B" w:rsidRDefault="0048506B" w:rsidP="00B04653">
      <w:pPr>
        <w:pStyle w:val="2"/>
      </w:pPr>
      <w:r w:rsidRPr="00D2710D">
        <w:rPr>
          <w:lang w:val="ru-RU"/>
        </w:rPr>
        <w:t xml:space="preserve">Счёт — отражает финансовые счета пользователя.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атрибуты</w:t>
      </w:r>
      <w:proofErr w:type="spellEnd"/>
      <w:r>
        <w:t>:</w:t>
      </w:r>
    </w:p>
    <w:p w14:paraId="3681C876" w14:textId="77777777" w:rsidR="0048506B" w:rsidRDefault="0048506B" w:rsidP="00B04653">
      <w:pPr>
        <w:pStyle w:val="3"/>
      </w:pPr>
      <w:r>
        <w:t>идентификатор счёта;</w:t>
      </w:r>
    </w:p>
    <w:p w14:paraId="2BF41A87" w14:textId="3BFA9C44" w:rsidR="0048506B" w:rsidRDefault="0048506B" w:rsidP="00B04653">
      <w:pPr>
        <w:pStyle w:val="3"/>
      </w:pPr>
      <w:r>
        <w:t>наименование счёта;</w:t>
      </w:r>
    </w:p>
    <w:p w14:paraId="4EAA87B5" w14:textId="5D60217A" w:rsidR="0048506B" w:rsidRDefault="0048506B" w:rsidP="00B04653">
      <w:pPr>
        <w:pStyle w:val="3"/>
      </w:pPr>
      <w:r>
        <w:t>текущий баланс;</w:t>
      </w:r>
    </w:p>
    <w:p w14:paraId="26F0C57F" w14:textId="1822C41A" w:rsidR="0048506B" w:rsidRDefault="0048506B" w:rsidP="00B04653">
      <w:pPr>
        <w:pStyle w:val="3"/>
      </w:pPr>
      <w:proofErr w:type="spellStart"/>
      <w:r>
        <w:t>валюта</w:t>
      </w:r>
      <w:proofErr w:type="spellEnd"/>
      <w:r w:rsidR="00315A2B">
        <w:t>.</w:t>
      </w:r>
    </w:p>
    <w:p w14:paraId="62CC0335" w14:textId="07B0D08E" w:rsidR="0048506B" w:rsidRPr="00315A2B" w:rsidRDefault="0048506B" w:rsidP="00B04653">
      <w:pPr>
        <w:pStyle w:val="2"/>
        <w:rPr>
          <w:lang w:val="ru-RU"/>
        </w:rPr>
      </w:pPr>
      <w:r w:rsidRPr="00315A2B">
        <w:rPr>
          <w:lang w:val="ru-RU"/>
        </w:rPr>
        <w:t>Финансовая операция — описывает движение денежных средств. Основные атрибуты:</w:t>
      </w:r>
    </w:p>
    <w:p w14:paraId="5153AE59" w14:textId="77777777" w:rsidR="0048506B" w:rsidRDefault="0048506B" w:rsidP="00B04653">
      <w:pPr>
        <w:pStyle w:val="3"/>
      </w:pPr>
      <w:proofErr w:type="spellStart"/>
      <w:r>
        <w:t>идентификатор</w:t>
      </w:r>
      <w:proofErr w:type="spellEnd"/>
      <w:r>
        <w:t xml:space="preserve"> </w:t>
      </w:r>
      <w:proofErr w:type="spellStart"/>
      <w:r>
        <w:t>операции</w:t>
      </w:r>
      <w:proofErr w:type="spellEnd"/>
      <w:r>
        <w:t>;</w:t>
      </w:r>
    </w:p>
    <w:p w14:paraId="12546367" w14:textId="5EE91B7B" w:rsidR="0048506B" w:rsidRDefault="0048506B" w:rsidP="00B04653">
      <w:pPr>
        <w:pStyle w:val="3"/>
      </w:pPr>
      <w:r>
        <w:t>тип операции (доход/расход);</w:t>
      </w:r>
    </w:p>
    <w:p w14:paraId="4A761C71" w14:textId="34906534" w:rsidR="0048506B" w:rsidRDefault="0048506B" w:rsidP="00B04653">
      <w:pPr>
        <w:pStyle w:val="3"/>
      </w:pPr>
      <w:r>
        <w:t>сумма;</w:t>
      </w:r>
    </w:p>
    <w:p w14:paraId="302DF378" w14:textId="22873E94" w:rsidR="0048506B" w:rsidRDefault="0048506B" w:rsidP="00B04653">
      <w:pPr>
        <w:pStyle w:val="3"/>
      </w:pPr>
      <w:r>
        <w:t>дата операции;</w:t>
      </w:r>
    </w:p>
    <w:p w14:paraId="253D7FAD" w14:textId="40293285" w:rsidR="0048506B" w:rsidRDefault="0048506B" w:rsidP="00B04653">
      <w:pPr>
        <w:pStyle w:val="3"/>
      </w:pPr>
      <w:proofErr w:type="spellStart"/>
      <w:r>
        <w:t>описание</w:t>
      </w:r>
      <w:proofErr w:type="spellEnd"/>
      <w:r w:rsidR="00315A2B">
        <w:t>.</w:t>
      </w:r>
    </w:p>
    <w:p w14:paraId="6E7B8ADF" w14:textId="12984BF8" w:rsidR="0048506B" w:rsidRDefault="0048506B" w:rsidP="00B04653">
      <w:pPr>
        <w:pStyle w:val="2"/>
      </w:pPr>
      <w:r w:rsidRPr="00D2710D">
        <w:rPr>
          <w:lang w:val="ru-RU"/>
        </w:rPr>
        <w:t xml:space="preserve">Категория — используется для классификации финансовых операций.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атрибуты</w:t>
      </w:r>
      <w:proofErr w:type="spellEnd"/>
      <w:r>
        <w:t>:</w:t>
      </w:r>
    </w:p>
    <w:p w14:paraId="0B60AEE7" w14:textId="77777777" w:rsidR="0048506B" w:rsidRDefault="0048506B" w:rsidP="00B04653">
      <w:pPr>
        <w:pStyle w:val="3"/>
      </w:pPr>
      <w:r>
        <w:t>идентификатор категории;</w:t>
      </w:r>
    </w:p>
    <w:p w14:paraId="17227989" w14:textId="04F2E7F5" w:rsidR="0048506B" w:rsidRDefault="0048506B" w:rsidP="00B04653">
      <w:pPr>
        <w:pStyle w:val="3"/>
      </w:pPr>
      <w:r>
        <w:t>наименование категории;</w:t>
      </w:r>
    </w:p>
    <w:p w14:paraId="77A73059" w14:textId="6B55610E" w:rsidR="0048506B" w:rsidRPr="00315A2B" w:rsidRDefault="0048506B" w:rsidP="00B04653">
      <w:pPr>
        <w:pStyle w:val="3"/>
        <w:rPr>
          <w:lang w:val="ru-RU"/>
        </w:rPr>
      </w:pPr>
      <w:r w:rsidRPr="00315A2B">
        <w:rPr>
          <w:lang w:val="ru-RU"/>
        </w:rPr>
        <w:t>тип категории (доход или расход)</w:t>
      </w:r>
      <w:r w:rsidR="00315A2B" w:rsidRPr="00315A2B">
        <w:rPr>
          <w:lang w:val="ru-RU"/>
        </w:rPr>
        <w:t>.</w:t>
      </w:r>
    </w:p>
    <w:p w14:paraId="1719FA8E" w14:textId="4A5EE667" w:rsidR="0048506B" w:rsidRPr="00315A2B" w:rsidRDefault="0048506B" w:rsidP="00B04653">
      <w:pPr>
        <w:pStyle w:val="2"/>
        <w:rPr>
          <w:lang w:val="ru-RU"/>
        </w:rPr>
      </w:pPr>
      <w:r w:rsidRPr="00315A2B">
        <w:rPr>
          <w:lang w:val="ru-RU"/>
        </w:rPr>
        <w:t>Бюджет — определяет ограничения расходов по категориям за определённый период. Основные атрибуты:</w:t>
      </w:r>
    </w:p>
    <w:p w14:paraId="7ADC8650" w14:textId="18481A5C" w:rsidR="0048506B" w:rsidRDefault="0048506B" w:rsidP="00B04653">
      <w:pPr>
        <w:pStyle w:val="3"/>
      </w:pPr>
      <w:proofErr w:type="spellStart"/>
      <w:r>
        <w:t>идентификатор</w:t>
      </w:r>
      <w:proofErr w:type="spellEnd"/>
      <w:r>
        <w:t xml:space="preserve"> </w:t>
      </w:r>
      <w:proofErr w:type="spellStart"/>
      <w:r>
        <w:t>бюджета</w:t>
      </w:r>
      <w:proofErr w:type="spellEnd"/>
      <w:r>
        <w:t>;</w:t>
      </w:r>
    </w:p>
    <w:p w14:paraId="7919ABA3" w14:textId="17C131DC" w:rsidR="0048506B" w:rsidRDefault="0048506B" w:rsidP="00B04653">
      <w:pPr>
        <w:pStyle w:val="3"/>
      </w:pPr>
      <w:r>
        <w:t>лимит расходов;</w:t>
      </w:r>
    </w:p>
    <w:p w14:paraId="35B9D310" w14:textId="591B9BA2" w:rsidR="0048506B" w:rsidRDefault="0048506B" w:rsidP="00B04653">
      <w:pPr>
        <w:pStyle w:val="3"/>
      </w:pPr>
      <w:proofErr w:type="spellStart"/>
      <w:r>
        <w:t>временной</w:t>
      </w:r>
      <w:proofErr w:type="spellEnd"/>
      <w:r>
        <w:t xml:space="preserve"> </w:t>
      </w:r>
      <w:proofErr w:type="spellStart"/>
      <w:r>
        <w:t>период</w:t>
      </w:r>
      <w:proofErr w:type="spellEnd"/>
      <w:r w:rsidR="00315A2B">
        <w:t>.</w:t>
      </w:r>
    </w:p>
    <w:p w14:paraId="0DAEA68A" w14:textId="21894ACB" w:rsidR="0048506B" w:rsidRDefault="0048506B" w:rsidP="00B04653">
      <w:pPr>
        <w:pStyle w:val="2"/>
      </w:pPr>
      <w:r w:rsidRPr="00D2710D">
        <w:rPr>
          <w:lang w:val="ru-RU"/>
        </w:rPr>
        <w:t xml:space="preserve">Подписка — отражает наличие у пользователя расширенного функционала системы.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атрибуты</w:t>
      </w:r>
      <w:proofErr w:type="spellEnd"/>
      <w:r>
        <w:t>:</w:t>
      </w:r>
    </w:p>
    <w:p w14:paraId="30F1D370" w14:textId="77777777" w:rsidR="0048506B" w:rsidRDefault="0048506B" w:rsidP="00B04653">
      <w:pPr>
        <w:pStyle w:val="3"/>
      </w:pPr>
      <w:r>
        <w:t>идентификатор подписки;</w:t>
      </w:r>
    </w:p>
    <w:p w14:paraId="48493080" w14:textId="76D9FB2B" w:rsidR="0048506B" w:rsidRDefault="0048506B" w:rsidP="00B04653">
      <w:pPr>
        <w:pStyle w:val="3"/>
      </w:pPr>
      <w:r>
        <w:t>тип подписки;</w:t>
      </w:r>
    </w:p>
    <w:p w14:paraId="3AD67CE9" w14:textId="78C932D6" w:rsidR="0048506B" w:rsidRDefault="0048506B" w:rsidP="00B04653">
      <w:pPr>
        <w:pStyle w:val="3"/>
      </w:pPr>
      <w:r>
        <w:t>дата начала;</w:t>
      </w:r>
    </w:p>
    <w:p w14:paraId="08ACB246" w14:textId="7A5CA9FE" w:rsidR="0048506B" w:rsidRPr="0048506B" w:rsidRDefault="0048506B" w:rsidP="00B04653">
      <w:pPr>
        <w:pStyle w:val="3"/>
      </w:pPr>
      <w:proofErr w:type="spellStart"/>
      <w:r>
        <w:t>дата</w:t>
      </w:r>
      <w:proofErr w:type="spellEnd"/>
      <w:r>
        <w:t xml:space="preserve"> </w:t>
      </w:r>
      <w:proofErr w:type="spellStart"/>
      <w:r>
        <w:t>окончани</w:t>
      </w:r>
      <w:proofErr w:type="spellEnd"/>
      <w:r w:rsidR="00315A2B">
        <w:t>.</w:t>
      </w:r>
    </w:p>
    <w:p w14:paraId="00114FB8" w14:textId="60FDCECE" w:rsidR="0048506B" w:rsidRPr="00315A2B" w:rsidRDefault="0048506B" w:rsidP="00B04653">
      <w:pPr>
        <w:pStyle w:val="TNR"/>
        <w:rPr>
          <w:lang w:val="ru-RU"/>
        </w:rPr>
      </w:pPr>
      <w:r w:rsidRPr="00315A2B">
        <w:rPr>
          <w:lang w:val="ru-RU"/>
        </w:rPr>
        <w:t>Между выделенными сущностями существуют следующие взаимосвязи:</w:t>
      </w:r>
    </w:p>
    <w:p w14:paraId="332BE397" w14:textId="464F16CA" w:rsidR="0048506B" w:rsidRPr="00D2710D" w:rsidRDefault="0048506B" w:rsidP="00B04653">
      <w:pPr>
        <w:pStyle w:val="1"/>
        <w:rPr>
          <w:lang w:val="ru-RU"/>
        </w:rPr>
      </w:pPr>
      <w:r w:rsidRPr="00D2710D">
        <w:rPr>
          <w:lang w:val="ru-RU"/>
        </w:rPr>
        <w:t>один пользователь может иметь несколько счетов;</w:t>
      </w:r>
    </w:p>
    <w:p w14:paraId="35C6F5F8" w14:textId="2CA194AC" w:rsidR="0048506B" w:rsidRPr="00D2710D" w:rsidRDefault="0048506B" w:rsidP="00B04653">
      <w:pPr>
        <w:pStyle w:val="1"/>
        <w:rPr>
          <w:lang w:val="ru-RU"/>
        </w:rPr>
      </w:pPr>
      <w:r w:rsidRPr="00D2710D">
        <w:rPr>
          <w:lang w:val="ru-RU"/>
        </w:rPr>
        <w:t>один пользователь может иметь множество финансовых операций;</w:t>
      </w:r>
    </w:p>
    <w:p w14:paraId="2CD6F19A" w14:textId="0DFB3110" w:rsidR="0048506B" w:rsidRPr="00D2710D" w:rsidRDefault="0048506B" w:rsidP="00B04653">
      <w:pPr>
        <w:pStyle w:val="1"/>
        <w:rPr>
          <w:lang w:val="ru-RU"/>
        </w:rPr>
      </w:pPr>
      <w:r w:rsidRPr="00D2710D">
        <w:rPr>
          <w:lang w:val="ru-RU"/>
        </w:rPr>
        <w:t>каждая финансовая операция связана с одним счётом;</w:t>
      </w:r>
    </w:p>
    <w:p w14:paraId="4CFF77DD" w14:textId="198E5BD0" w:rsidR="0048506B" w:rsidRPr="00D2710D" w:rsidRDefault="0048506B" w:rsidP="00B04653">
      <w:pPr>
        <w:pStyle w:val="1"/>
        <w:rPr>
          <w:lang w:val="ru-RU"/>
        </w:rPr>
      </w:pPr>
      <w:r w:rsidRPr="00D2710D">
        <w:rPr>
          <w:lang w:val="ru-RU"/>
        </w:rPr>
        <w:t>каждая операция относится к одной категории, при этом одна категория может использоваться во множестве операций;</w:t>
      </w:r>
    </w:p>
    <w:p w14:paraId="7FA627BB" w14:textId="4206D4FE" w:rsidR="0048506B" w:rsidRPr="00D2710D" w:rsidRDefault="0048506B" w:rsidP="00B04653">
      <w:pPr>
        <w:pStyle w:val="1"/>
        <w:rPr>
          <w:lang w:val="ru-RU"/>
        </w:rPr>
      </w:pPr>
      <w:r w:rsidRPr="00D2710D">
        <w:rPr>
          <w:lang w:val="ru-RU"/>
        </w:rPr>
        <w:t>пользователь может задавать несколько бюджетов для различных категорий;</w:t>
      </w:r>
    </w:p>
    <w:p w14:paraId="4664B4B9" w14:textId="0C67A103" w:rsidR="0048506B" w:rsidRPr="00D2710D" w:rsidRDefault="0048506B" w:rsidP="00B04653">
      <w:pPr>
        <w:pStyle w:val="1"/>
        <w:rPr>
          <w:lang w:val="ru-RU"/>
        </w:rPr>
      </w:pPr>
      <w:r w:rsidRPr="00D2710D">
        <w:rPr>
          <w:lang w:val="ru-RU"/>
        </w:rPr>
        <w:t>пользователь может иметь одну активную подписку, определяющую доступ к расширенному функционалу системы.</w:t>
      </w:r>
    </w:p>
    <w:p w14:paraId="5D73D117" w14:textId="31BCA533" w:rsidR="006A3F2E" w:rsidRDefault="0048506B" w:rsidP="00B04653">
      <w:pPr>
        <w:pStyle w:val="20"/>
      </w:pPr>
      <w:r>
        <w:lastRenderedPageBreak/>
        <w:t>Нефункциональные требовани</w:t>
      </w:r>
      <w:r w:rsidR="006A3F2E">
        <w:t>я</w:t>
      </w:r>
    </w:p>
    <w:p w14:paraId="5F56FDE3" w14:textId="77777777" w:rsidR="006A3F2E" w:rsidRPr="00D2710D" w:rsidRDefault="006A3F2E" w:rsidP="00B04653">
      <w:pPr>
        <w:pStyle w:val="TNR"/>
        <w:rPr>
          <w:lang w:val="ru-RU"/>
        </w:rPr>
      </w:pPr>
      <w:r w:rsidRPr="00D2710D">
        <w:rPr>
          <w:lang w:val="ru-RU"/>
        </w:rPr>
        <w:t>Нефункциональные требования определяют качественные характеристики разрабатываемого программного обеспечения: его производительность, эргономику, отказоустойчивость, безопасность и масштабируемость. Поскольку проект реализуется как современное веб-приложение, данные требования в значительной степени опираются на возможности выбранного технологического стека (</w:t>
      </w:r>
      <w:r w:rsidRPr="00A038E3">
        <w:t>ASP</w:t>
      </w:r>
      <w:r w:rsidRPr="00D2710D">
        <w:rPr>
          <w:lang w:val="ru-RU"/>
        </w:rPr>
        <w:t>.</w:t>
      </w:r>
      <w:r w:rsidRPr="00A038E3">
        <w:t>NET</w:t>
      </w:r>
      <w:r w:rsidRPr="00D2710D">
        <w:rPr>
          <w:lang w:val="ru-RU"/>
        </w:rPr>
        <w:t xml:space="preserve"> </w:t>
      </w:r>
      <w:r w:rsidRPr="00A038E3">
        <w:t>Core</w:t>
      </w:r>
      <w:r w:rsidRPr="00D2710D">
        <w:rPr>
          <w:lang w:val="ru-RU"/>
        </w:rPr>
        <w:t xml:space="preserve">, </w:t>
      </w:r>
      <w:r w:rsidRPr="00A038E3">
        <w:t>React</w:t>
      </w:r>
      <w:r w:rsidRPr="00D2710D">
        <w:rPr>
          <w:lang w:val="ru-RU"/>
        </w:rPr>
        <w:t xml:space="preserve">, </w:t>
      </w:r>
      <w:r w:rsidRPr="00A038E3">
        <w:t>PostgreSQL</w:t>
      </w:r>
      <w:r w:rsidRPr="00D2710D">
        <w:rPr>
          <w:lang w:val="ru-RU"/>
        </w:rPr>
        <w:t xml:space="preserve">, </w:t>
      </w:r>
      <w:proofErr w:type="spellStart"/>
      <w:r w:rsidRPr="00A038E3">
        <w:t>Keycloak</w:t>
      </w:r>
      <w:proofErr w:type="spellEnd"/>
      <w:r w:rsidRPr="00D2710D">
        <w:rPr>
          <w:lang w:val="ru-RU"/>
        </w:rPr>
        <w:t>), обеспечивающего высокую производительность, надежность и безопасность системы.</w:t>
      </w:r>
    </w:p>
    <w:p w14:paraId="2756E7F9" w14:textId="77777777" w:rsidR="006A3F2E" w:rsidRPr="00D2710D" w:rsidRDefault="006A3F2E" w:rsidP="00B04653">
      <w:pPr>
        <w:pStyle w:val="TNR"/>
        <w:rPr>
          <w:lang w:val="ru-RU"/>
        </w:rPr>
      </w:pPr>
      <w:r w:rsidRPr="00D2710D">
        <w:rPr>
          <w:lang w:val="ru-RU"/>
        </w:rPr>
        <w:t>К программному средству предъявляются следующие нефункциональные требования:</w:t>
      </w:r>
    </w:p>
    <w:p w14:paraId="4C0E149F" w14:textId="77777777" w:rsidR="006A3F2E" w:rsidRPr="00D2710D" w:rsidRDefault="006A3F2E" w:rsidP="00B04653">
      <w:pPr>
        <w:pStyle w:val="1"/>
        <w:rPr>
          <w:lang w:val="ru-RU"/>
        </w:rPr>
      </w:pPr>
      <w:r w:rsidRPr="00D2710D">
        <w:rPr>
          <w:lang w:val="ru-RU"/>
        </w:rPr>
        <w:t xml:space="preserve">Время первоначальной загрузки клиентского приложения, а также отклика интерфейса на действия пользователя не должно превышать нескольких секунд. Формирование отчетов и обработка запросов к серверу должны выполняться в минимально возможное время за счет использования высокопроизводительного серверного фреймворка </w:t>
      </w:r>
      <w:r>
        <w:t>ASP</w:t>
      </w:r>
      <w:r w:rsidRPr="00D2710D">
        <w:rPr>
          <w:lang w:val="ru-RU"/>
        </w:rPr>
        <w:t>.</w:t>
      </w:r>
      <w:r>
        <w:t>NET</w:t>
      </w:r>
      <w:r w:rsidRPr="00D2710D">
        <w:rPr>
          <w:lang w:val="ru-RU"/>
        </w:rPr>
        <w:t xml:space="preserve"> </w:t>
      </w:r>
      <w:r>
        <w:t>Core</w:t>
      </w:r>
      <w:r w:rsidRPr="00D2710D">
        <w:rPr>
          <w:lang w:val="ru-RU"/>
        </w:rPr>
        <w:t xml:space="preserve"> и оптимизированных запросов к базе данных </w:t>
      </w:r>
      <w:r>
        <w:t>PostgreSQL</w:t>
      </w:r>
      <w:r w:rsidRPr="00D2710D">
        <w:rPr>
          <w:lang w:val="ru-RU"/>
        </w:rPr>
        <w:t>;</w:t>
      </w:r>
    </w:p>
    <w:p w14:paraId="5339F772" w14:textId="77777777" w:rsidR="006A3F2E" w:rsidRDefault="006A3F2E" w:rsidP="00B04653">
      <w:pPr>
        <w:pStyle w:val="1"/>
      </w:pPr>
      <w:r w:rsidRPr="00D2710D">
        <w:rPr>
          <w:lang w:val="ru-RU"/>
        </w:rPr>
        <w:t xml:space="preserve">Система должна корректно обрабатывать ошибки, возникающие при взаимодействии клиентской и серверной частей. В случае сетевых сбоев, ошибок сервера или некорректных пользовательских действий должны отображаться информативные сообщения, не приводящие к аварийному завершению работы приложения.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критические</w:t>
      </w:r>
      <w:proofErr w:type="spellEnd"/>
      <w:r>
        <w:t xml:space="preserve"> </w:t>
      </w:r>
      <w:proofErr w:type="spellStart"/>
      <w:r>
        <w:t>операции</w:t>
      </w:r>
      <w:proofErr w:type="spellEnd"/>
      <w:r>
        <w:t xml:space="preserve"> </w:t>
      </w:r>
      <w:proofErr w:type="spellStart"/>
      <w:r>
        <w:t>должны</w:t>
      </w:r>
      <w:proofErr w:type="spellEnd"/>
      <w:r>
        <w:t xml:space="preserve"> сопровождаться обработкой исключений</w:t>
      </w:r>
      <w:r w:rsidRPr="00EF2486">
        <w:t>;</w:t>
      </w:r>
    </w:p>
    <w:p w14:paraId="71D6A887" w14:textId="160D9709" w:rsidR="006A3F2E" w:rsidRPr="00D2710D" w:rsidRDefault="006A3F2E" w:rsidP="00B04653">
      <w:pPr>
        <w:pStyle w:val="1"/>
        <w:rPr>
          <w:lang w:val="ru-RU"/>
        </w:rPr>
      </w:pPr>
      <w:r w:rsidRPr="00D2710D">
        <w:rPr>
          <w:lang w:val="ru-RU"/>
        </w:rPr>
        <w:t>Масштабируемость и расширяемость. Архитектура приложения должна обеспечивать возможность дальнейшего расширения функционала без значительной переработки существующего кода. Использование модульной архитектуры и компонентного подхода (</w:t>
      </w:r>
      <w:r>
        <w:t>React</w:t>
      </w:r>
      <w:r w:rsidRPr="00D2710D">
        <w:rPr>
          <w:lang w:val="ru-RU"/>
        </w:rPr>
        <w:t xml:space="preserve">) позволяет добавлять новые элементы интерфейса и функциональные модули. Серверная часть на </w:t>
      </w:r>
      <w:r>
        <w:t>ASP</w:t>
      </w:r>
      <w:r w:rsidRPr="00D2710D">
        <w:rPr>
          <w:lang w:val="ru-RU"/>
        </w:rPr>
        <w:t>.</w:t>
      </w:r>
      <w:r>
        <w:t>NET</w:t>
      </w:r>
      <w:r w:rsidRPr="00D2710D">
        <w:rPr>
          <w:lang w:val="ru-RU"/>
        </w:rPr>
        <w:t xml:space="preserve"> </w:t>
      </w:r>
      <w:r>
        <w:t>Core</w:t>
      </w:r>
      <w:r w:rsidRPr="00D2710D">
        <w:rPr>
          <w:lang w:val="ru-RU"/>
        </w:rPr>
        <w:t xml:space="preserve"> должна поддерживать горизонтальное масштабирование при увеличении нагрузки</w:t>
      </w:r>
      <w:r w:rsidR="00B04653" w:rsidRPr="00B04653">
        <w:rPr>
          <w:lang w:val="ru-RU"/>
        </w:rPr>
        <w:t>;</w:t>
      </w:r>
    </w:p>
    <w:p w14:paraId="530C3442" w14:textId="224EEFE7" w:rsidR="006A3F2E" w:rsidRPr="00D2710D" w:rsidRDefault="006A3F2E" w:rsidP="00B04653">
      <w:pPr>
        <w:pStyle w:val="1"/>
        <w:rPr>
          <w:lang w:val="ru-RU"/>
        </w:rPr>
      </w:pPr>
      <w:r w:rsidRPr="00D2710D">
        <w:rPr>
          <w:lang w:val="ru-RU"/>
        </w:rPr>
        <w:t>Доступ к системе должен осуществляться через веб-браузер без необходимости установки дополнительного программного обеспечения. Интерфейс должен корректно отображаться на различных устройствах (персональные компьютеры, планшеты, мобильные устройства) и операционных системах</w:t>
      </w:r>
      <w:r w:rsidR="00B04653" w:rsidRPr="00B04653">
        <w:rPr>
          <w:lang w:val="ru-RU"/>
        </w:rPr>
        <w:t>.</w:t>
      </w:r>
    </w:p>
    <w:p w14:paraId="2D273B40" w14:textId="7BDC218A" w:rsidR="006A3F2E" w:rsidRPr="00D2710D" w:rsidRDefault="006A3F2E" w:rsidP="00B04653">
      <w:pPr>
        <w:pStyle w:val="TNR"/>
        <w:rPr>
          <w:lang w:val="ru-RU"/>
        </w:rPr>
      </w:pPr>
      <w:r w:rsidRPr="00D2710D">
        <w:rPr>
          <w:lang w:val="ru-RU"/>
        </w:rPr>
        <w:t>В рамках данного раздела было выполнено концептуальное моделирование разрабатываемого программного средства с использованием диаграммы вариантов использования (</w:t>
      </w:r>
      <w:r w:rsidRPr="007B00AD">
        <w:t>Use</w:t>
      </w:r>
      <w:r w:rsidRPr="00D2710D">
        <w:rPr>
          <w:lang w:val="ru-RU"/>
        </w:rPr>
        <w:t xml:space="preserve"> </w:t>
      </w:r>
      <w:r w:rsidRPr="007B00AD">
        <w:t>Case</w:t>
      </w:r>
      <w:r w:rsidRPr="00D2710D">
        <w:rPr>
          <w:lang w:val="ru-RU"/>
        </w:rPr>
        <w:t xml:space="preserve">), что позволило четко определить границы системы и разграничить прецеденты взаимодействия для </w:t>
      </w:r>
      <w:r w:rsidRPr="00D2710D">
        <w:rPr>
          <w:lang w:val="ru-RU"/>
        </w:rPr>
        <w:lastRenderedPageBreak/>
        <w:t>ролей пользователя, администратора и внешних устройств. На основе построенной модели разработана подробная спецификация функциональных требований. Кроме того, сформулированные нефункциональные требования к производительности, информационной безопасности, масштабируемости и эргономике обеспечивают исчерпывающую техническую базу, необходимую для перехода к этапу непосредственного архитектурного проектирования и разработки алгоритмов.</w:t>
      </w:r>
    </w:p>
    <w:p w14:paraId="46FFB30D" w14:textId="77777777" w:rsidR="00B04653" w:rsidRPr="00D2710D" w:rsidRDefault="00B04653" w:rsidP="00B04653">
      <w:pPr>
        <w:pStyle w:val="TNR"/>
        <w:rPr>
          <w:lang w:val="ru-RU"/>
        </w:rPr>
      </w:pPr>
    </w:p>
    <w:p w14:paraId="69C54EDC" w14:textId="77777777" w:rsidR="00F66579" w:rsidRDefault="00F66579" w:rsidP="00B04653">
      <w:pPr>
        <w:pStyle w:val="11"/>
      </w:pPr>
      <w:bookmarkStart w:id="8" w:name="_Toc198743875"/>
      <w:r>
        <w:t>Проектирование программного средства</w:t>
      </w:r>
      <w:bookmarkEnd w:id="8"/>
    </w:p>
    <w:p w14:paraId="516F30C1" w14:textId="77777777" w:rsidR="00F66579" w:rsidRDefault="00F66579" w:rsidP="00B04653">
      <w:pPr>
        <w:pStyle w:val="20"/>
      </w:pPr>
      <w:bookmarkStart w:id="9" w:name="_Toc198743876"/>
      <w:r>
        <w:t>Разработка архитектуры программного средства</w:t>
      </w:r>
      <w:bookmarkEnd w:id="9"/>
    </w:p>
    <w:p w14:paraId="31AE3175" w14:textId="77777777" w:rsidR="00F66579" w:rsidRDefault="00F66579" w:rsidP="00F66579">
      <w:pPr>
        <w:pStyle w:val="af1"/>
      </w:pPr>
      <w:r>
        <w:t>В данном разделе будет рассмотрено, какой архитектурный подход и технологии были выбраны для проектирования программного средства.</w:t>
      </w:r>
    </w:p>
    <w:p w14:paraId="02AC2B13" w14:textId="77777777" w:rsidR="00F66579" w:rsidRPr="002C2677" w:rsidRDefault="00F66579" w:rsidP="00F66579">
      <w:pPr>
        <w:pStyle w:val="af1"/>
      </w:pPr>
    </w:p>
    <w:p w14:paraId="21FD3C04" w14:textId="77777777" w:rsidR="00F66579" w:rsidRDefault="00F66579" w:rsidP="00B04653">
      <w:pPr>
        <w:pStyle w:val="30"/>
      </w:pPr>
      <w:r>
        <w:t>Общая архитектура приложения</w:t>
      </w:r>
    </w:p>
    <w:p w14:paraId="0AF41D35" w14:textId="11F14CC4" w:rsidR="00F66579" w:rsidRPr="00D2710D" w:rsidRDefault="0048506B" w:rsidP="00B04653">
      <w:pPr>
        <w:pStyle w:val="TNR"/>
        <w:rPr>
          <w:lang w:val="ru-RU"/>
        </w:rPr>
      </w:pPr>
      <w:r w:rsidRPr="00D2710D">
        <w:rPr>
          <w:lang w:val="ru-RU"/>
        </w:rPr>
        <w:t xml:space="preserve">За основу разработки программного средства выбрана клиент-серверная архитектура с использованием принципа </w:t>
      </w:r>
      <w:r>
        <w:t>Single</w:t>
      </w:r>
      <w:r w:rsidRPr="00D2710D">
        <w:rPr>
          <w:lang w:val="ru-RU"/>
        </w:rPr>
        <w:t xml:space="preserve"> </w:t>
      </w:r>
      <w:r>
        <w:t>Page</w:t>
      </w:r>
      <w:r w:rsidRPr="00D2710D">
        <w:rPr>
          <w:lang w:val="ru-RU"/>
        </w:rPr>
        <w:t xml:space="preserve"> </w:t>
      </w:r>
      <w:r>
        <w:t>Application</w:t>
      </w:r>
      <w:r w:rsidRPr="00D2710D">
        <w:rPr>
          <w:lang w:val="ru-RU"/>
        </w:rPr>
        <w:t xml:space="preserve"> (</w:t>
      </w:r>
      <w:r>
        <w:t>SPA</w:t>
      </w:r>
      <w:r w:rsidRPr="00D2710D">
        <w:rPr>
          <w:lang w:val="ru-RU"/>
        </w:rPr>
        <w:t>) и подхода чистой архитектуры (</w:t>
      </w:r>
      <w:r>
        <w:t>Clean</w:t>
      </w:r>
      <w:r w:rsidRPr="00D2710D">
        <w:rPr>
          <w:lang w:val="ru-RU"/>
        </w:rPr>
        <w:t xml:space="preserve"> </w:t>
      </w:r>
      <w:r>
        <w:t>Architecture</w:t>
      </w:r>
      <w:r w:rsidRPr="00D2710D">
        <w:rPr>
          <w:lang w:val="ru-RU"/>
        </w:rPr>
        <w:t xml:space="preserve">), предполагающего разделение системы на независимые слои: </w:t>
      </w:r>
      <w:r>
        <w:t>Domain</w:t>
      </w:r>
      <w:r w:rsidRPr="00D2710D">
        <w:rPr>
          <w:lang w:val="ru-RU"/>
        </w:rPr>
        <w:t xml:space="preserve">, </w:t>
      </w:r>
      <w:r>
        <w:t>Application</w:t>
      </w:r>
      <w:r w:rsidRPr="00D2710D">
        <w:rPr>
          <w:lang w:val="ru-RU"/>
        </w:rPr>
        <w:t xml:space="preserve">, </w:t>
      </w:r>
      <w:r>
        <w:t>Infrastructure</w:t>
      </w:r>
      <w:r w:rsidRPr="00D2710D">
        <w:rPr>
          <w:lang w:val="ru-RU"/>
        </w:rPr>
        <w:t xml:space="preserve"> и </w:t>
      </w:r>
      <w:r>
        <w:t>Presentation</w:t>
      </w:r>
      <w:r w:rsidRPr="00D2710D">
        <w:rPr>
          <w:lang w:val="ru-RU"/>
        </w:rPr>
        <w:t>.</w:t>
      </w:r>
      <w:r w:rsidR="00F66579" w:rsidRPr="00D2710D">
        <w:rPr>
          <w:lang w:val="ru-RU"/>
        </w:rPr>
        <w:t xml:space="preserve"> </w:t>
      </w:r>
    </w:p>
    <w:p w14:paraId="521123C3" w14:textId="2CCC322C" w:rsidR="00F66579" w:rsidRPr="00D2710D" w:rsidRDefault="0048506B" w:rsidP="00B04653">
      <w:pPr>
        <w:pStyle w:val="TNR"/>
        <w:rPr>
          <w:lang w:val="ru-RU"/>
        </w:rPr>
      </w:pPr>
      <w:r w:rsidRPr="00D2710D">
        <w:rPr>
          <w:lang w:val="ru-RU"/>
        </w:rPr>
        <w:t xml:space="preserve">Клиент-серверная архитектура представляет собой распределённую модель построения программного обеспечения, при которой функции системы разделяются между клиентской и серверной частями. Клиентская часть отвечает за взаимодействие с пользователем, тогда как серверная обеспечивает обработку данных, реализацию бизнес-логики и взаимодействие с базой данных. Обмен данными между клиентом и сервером осуществляется по протоколу </w:t>
      </w:r>
      <w:r>
        <w:t>HTTP</w:t>
      </w:r>
      <w:r w:rsidRPr="00D2710D">
        <w:rPr>
          <w:lang w:val="ru-RU"/>
        </w:rPr>
        <w:t>/</w:t>
      </w:r>
      <w:r>
        <w:t>HTTPS</w:t>
      </w:r>
      <w:r w:rsidRPr="00D2710D">
        <w:rPr>
          <w:lang w:val="ru-RU"/>
        </w:rPr>
        <w:t xml:space="preserve"> с использованием </w:t>
      </w:r>
      <w:r>
        <w:t>REST</w:t>
      </w:r>
      <w:r w:rsidRPr="00D2710D">
        <w:rPr>
          <w:lang w:val="ru-RU"/>
        </w:rPr>
        <w:t xml:space="preserve"> </w:t>
      </w:r>
      <w:r>
        <w:t>API</w:t>
      </w:r>
      <w:r w:rsidR="00F66579" w:rsidRPr="00D2710D">
        <w:rPr>
          <w:lang w:val="ru-RU"/>
        </w:rPr>
        <w:t>.</w:t>
      </w:r>
    </w:p>
    <w:p w14:paraId="7695E1CE" w14:textId="78994E0A" w:rsidR="00F66579" w:rsidRPr="00D2710D" w:rsidRDefault="0048506B" w:rsidP="00B04653">
      <w:pPr>
        <w:pStyle w:val="TNR"/>
        <w:rPr>
          <w:lang w:val="ru-RU"/>
        </w:rPr>
      </w:pPr>
      <w:r w:rsidRPr="00D2710D">
        <w:rPr>
          <w:lang w:val="ru-RU"/>
        </w:rPr>
        <w:t xml:space="preserve">В рамках подхода </w:t>
      </w:r>
      <w:r>
        <w:t>Single</w:t>
      </w:r>
      <w:r w:rsidRPr="00D2710D">
        <w:rPr>
          <w:lang w:val="ru-RU"/>
        </w:rPr>
        <w:t xml:space="preserve"> </w:t>
      </w:r>
      <w:r>
        <w:t>Page</w:t>
      </w:r>
      <w:r w:rsidRPr="00D2710D">
        <w:rPr>
          <w:lang w:val="ru-RU"/>
        </w:rPr>
        <w:t xml:space="preserve"> </w:t>
      </w:r>
      <w:r>
        <w:t>Application</w:t>
      </w:r>
      <w:r w:rsidRPr="00D2710D">
        <w:rPr>
          <w:lang w:val="ru-RU"/>
        </w:rPr>
        <w:t xml:space="preserve"> клиентская часть реализована в виде одностраничного веб-приложения, разработанного с использованием библиотеки </w:t>
      </w:r>
      <w:r>
        <w:t>React</w:t>
      </w:r>
      <w:r w:rsidRPr="00D2710D">
        <w:rPr>
          <w:lang w:val="ru-RU"/>
        </w:rPr>
        <w:t xml:space="preserve">. Данный подход позволяет загружать единственную </w:t>
      </w:r>
      <w:r>
        <w:t>HTML</w:t>
      </w:r>
      <w:r w:rsidRPr="00D2710D">
        <w:rPr>
          <w:lang w:val="ru-RU"/>
        </w:rPr>
        <w:t xml:space="preserve">-страницу, а дальнейшее обновление интерфейса осуществляется динамически без полной перезагрузки страницы. Для взаимодействия с сервером используются асинхронные </w:t>
      </w:r>
      <w:proofErr w:type="gramStart"/>
      <w:r w:rsidRPr="00D2710D">
        <w:rPr>
          <w:lang w:val="ru-RU"/>
        </w:rPr>
        <w:t>запросы например</w:t>
      </w:r>
      <w:proofErr w:type="gramEnd"/>
      <w:r w:rsidRPr="00D2710D">
        <w:rPr>
          <w:lang w:val="ru-RU"/>
        </w:rPr>
        <w:t xml:space="preserve">, с помощью </w:t>
      </w:r>
      <w:r>
        <w:t>Fetch</w:t>
      </w:r>
      <w:r w:rsidRPr="00D2710D">
        <w:rPr>
          <w:lang w:val="ru-RU"/>
        </w:rPr>
        <w:t xml:space="preserve"> </w:t>
      </w:r>
      <w:r>
        <w:t>API</w:t>
      </w:r>
      <w:r w:rsidRPr="00D2710D">
        <w:rPr>
          <w:lang w:val="ru-RU"/>
        </w:rPr>
        <w:t xml:space="preserve"> или библиотеки </w:t>
      </w:r>
      <w:proofErr w:type="spellStart"/>
      <w:r>
        <w:t>Axios</w:t>
      </w:r>
      <w:proofErr w:type="spellEnd"/>
      <w:r w:rsidRPr="00D2710D">
        <w:rPr>
          <w:lang w:val="ru-RU"/>
        </w:rPr>
        <w:t xml:space="preserve">. Маршрутизация осуществляется на стороне клиента, что позволяет изменять отображаемые компоненты в зависимости от </w:t>
      </w:r>
      <w:r>
        <w:t>URL</w:t>
      </w:r>
      <w:r w:rsidRPr="00D2710D">
        <w:rPr>
          <w:lang w:val="ru-RU"/>
        </w:rPr>
        <w:t xml:space="preserve"> без перезагрузки страницы</w:t>
      </w:r>
      <w:r w:rsidR="00F66579" w:rsidRPr="00D2710D">
        <w:rPr>
          <w:lang w:val="ru-RU"/>
        </w:rPr>
        <w:t>.</w:t>
      </w:r>
    </w:p>
    <w:p w14:paraId="6F04803D" w14:textId="22311DE4" w:rsidR="00F66579" w:rsidRDefault="0048506B" w:rsidP="00B04653">
      <w:pPr>
        <w:pStyle w:val="TNR"/>
      </w:pPr>
      <w:r w:rsidRPr="00D2710D">
        <w:rPr>
          <w:lang w:val="ru-RU"/>
        </w:rPr>
        <w:t xml:space="preserve">В основе серверной части лежит концепция чистой архитектуры, направленная на разделение ответственности и снижение связанности компонентов системы. </w:t>
      </w:r>
      <w:proofErr w:type="spellStart"/>
      <w:r>
        <w:t>Архитектура</w:t>
      </w:r>
      <w:proofErr w:type="spellEnd"/>
      <w:r>
        <w:t xml:space="preserve"> </w:t>
      </w:r>
      <w:proofErr w:type="spellStart"/>
      <w:r>
        <w:t>включает</w:t>
      </w:r>
      <w:proofErr w:type="spellEnd"/>
      <w:r>
        <w:t xml:space="preserve"> </w:t>
      </w:r>
      <w:proofErr w:type="spellStart"/>
      <w:r>
        <w:t>следующие</w:t>
      </w:r>
      <w:proofErr w:type="spellEnd"/>
      <w:r>
        <w:t xml:space="preserve"> </w:t>
      </w:r>
      <w:proofErr w:type="spellStart"/>
      <w:r>
        <w:t>уровни</w:t>
      </w:r>
      <w:proofErr w:type="spellEnd"/>
      <w:r>
        <w:t>:</w:t>
      </w:r>
    </w:p>
    <w:p w14:paraId="1AB88D4A" w14:textId="710B8EE9" w:rsidR="00F66579" w:rsidRPr="00B04653" w:rsidRDefault="00F66579" w:rsidP="00B04653">
      <w:pPr>
        <w:pStyle w:val="2"/>
        <w:rPr>
          <w:lang w:val="ru-RU"/>
        </w:rPr>
      </w:pPr>
      <w:r w:rsidRPr="000A4155">
        <w:lastRenderedPageBreak/>
        <w:t>Presentation</w:t>
      </w:r>
      <w:r w:rsidRPr="00D2710D">
        <w:rPr>
          <w:lang w:val="ru-RU"/>
        </w:rPr>
        <w:t xml:space="preserve"> </w:t>
      </w:r>
      <w:r w:rsidRPr="000A4155">
        <w:t>layer</w:t>
      </w:r>
      <w:r w:rsidRPr="00D2710D">
        <w:rPr>
          <w:lang w:val="ru-RU"/>
        </w:rPr>
        <w:t xml:space="preserve"> (слой представления) – </w:t>
      </w:r>
      <w:r w:rsidR="0048506B" w:rsidRPr="00D2710D">
        <w:rPr>
          <w:lang w:val="ru-RU"/>
        </w:rPr>
        <w:t xml:space="preserve">Данный слой обеспечивает взаимодействие системы с внешними пользователями и клиентским приложением. В него входят контроллеры </w:t>
      </w:r>
      <w:r w:rsidR="0048506B">
        <w:t>ASP</w:t>
      </w:r>
      <w:r w:rsidR="0048506B" w:rsidRPr="00D2710D">
        <w:rPr>
          <w:lang w:val="ru-RU"/>
        </w:rPr>
        <w:t>.</w:t>
      </w:r>
      <w:r w:rsidR="0048506B">
        <w:t>NET</w:t>
      </w:r>
      <w:r w:rsidR="0048506B" w:rsidRPr="00D2710D">
        <w:rPr>
          <w:lang w:val="ru-RU"/>
        </w:rPr>
        <w:t xml:space="preserve"> </w:t>
      </w:r>
      <w:r w:rsidR="0048506B">
        <w:t>Core</w:t>
      </w:r>
      <w:r w:rsidR="0048506B" w:rsidRPr="00D2710D">
        <w:rPr>
          <w:lang w:val="ru-RU"/>
        </w:rPr>
        <w:t xml:space="preserve">, принимающие </w:t>
      </w:r>
      <w:r w:rsidR="0048506B">
        <w:t>HTTP</w:t>
      </w:r>
      <w:r w:rsidR="0048506B" w:rsidRPr="00D2710D">
        <w:rPr>
          <w:lang w:val="ru-RU"/>
        </w:rPr>
        <w:t xml:space="preserve">-запросы, обрабатывающие входные данные и возвращающие ответы в формате </w:t>
      </w:r>
      <w:r w:rsidR="0048506B">
        <w:t>JSON</w:t>
      </w:r>
      <w:r w:rsidR="0048506B" w:rsidRPr="00D2710D">
        <w:rPr>
          <w:lang w:val="ru-RU"/>
        </w:rPr>
        <w:t xml:space="preserve">. </w:t>
      </w:r>
      <w:r w:rsidR="0048506B" w:rsidRPr="00B04653">
        <w:rPr>
          <w:lang w:val="ru-RU"/>
        </w:rPr>
        <w:t>Также данный слой отвечает за валидацию входных данных и передачу запросов в слой приложения</w:t>
      </w:r>
      <w:r w:rsidR="00B04653" w:rsidRPr="00B04653">
        <w:rPr>
          <w:lang w:val="ru-RU"/>
        </w:rPr>
        <w:t>;</w:t>
      </w:r>
    </w:p>
    <w:p w14:paraId="3510FD5E" w14:textId="3ED72F4A" w:rsidR="00F66579" w:rsidRPr="00B04653" w:rsidRDefault="00B57026" w:rsidP="00B04653">
      <w:pPr>
        <w:pStyle w:val="2"/>
        <w:rPr>
          <w:lang w:val="ru-RU"/>
        </w:rPr>
      </w:pPr>
      <w:r>
        <w:t>Application</w:t>
      </w:r>
      <w:r w:rsidRPr="00B04653">
        <w:rPr>
          <w:lang w:val="ru-RU"/>
        </w:rPr>
        <w:t xml:space="preserve"> </w:t>
      </w:r>
      <w:r>
        <w:t>layer</w:t>
      </w:r>
      <w:r w:rsidRPr="00B04653">
        <w:rPr>
          <w:lang w:val="ru-RU"/>
        </w:rPr>
        <w:t xml:space="preserve"> </w:t>
      </w:r>
      <w:r w:rsidR="00F66579" w:rsidRPr="00B04653">
        <w:rPr>
          <w:lang w:val="ru-RU"/>
        </w:rPr>
        <w:t>(</w:t>
      </w:r>
      <w:r w:rsidRPr="00B04653">
        <w:rPr>
          <w:lang w:val="ru-RU"/>
        </w:rPr>
        <w:t>слой приложения</w:t>
      </w:r>
      <w:r w:rsidR="00F66579" w:rsidRPr="00B04653">
        <w:rPr>
          <w:lang w:val="ru-RU"/>
        </w:rPr>
        <w:t xml:space="preserve">) – </w:t>
      </w:r>
      <w:r w:rsidRPr="00B04653">
        <w:rPr>
          <w:lang w:val="ru-RU"/>
        </w:rPr>
        <w:t>Слой приложения содержит реализацию бизнес-сценариев системы (</w:t>
      </w:r>
      <w:r>
        <w:t>use</w:t>
      </w:r>
      <w:r w:rsidRPr="00B04653">
        <w:rPr>
          <w:lang w:val="ru-RU"/>
        </w:rPr>
        <w:t xml:space="preserve"> </w:t>
      </w:r>
      <w:r>
        <w:t>cases</w:t>
      </w:r>
      <w:r w:rsidRPr="00B04653">
        <w:rPr>
          <w:lang w:val="ru-RU"/>
        </w:rPr>
        <w:t xml:space="preserve">). </w:t>
      </w:r>
      <w:r w:rsidRPr="00D2710D">
        <w:rPr>
          <w:lang w:val="ru-RU"/>
        </w:rPr>
        <w:t xml:space="preserve">Он координирует выполнение операций, обрабатывает запросы от слоя представления и взаимодействует с доменной моделью. </w:t>
      </w:r>
      <w:r w:rsidRPr="00B04653">
        <w:rPr>
          <w:lang w:val="ru-RU"/>
        </w:rPr>
        <w:t>В данном слое реализуются сервисы приложения, обработчики команд и запросов, а также логика управления пользовательскими действиями</w:t>
      </w:r>
      <w:r w:rsidR="00B04653" w:rsidRPr="00B04653">
        <w:rPr>
          <w:lang w:val="ru-RU"/>
        </w:rPr>
        <w:t>;</w:t>
      </w:r>
    </w:p>
    <w:p w14:paraId="67D4BC70" w14:textId="45BA2689" w:rsidR="00F66579" w:rsidRPr="00B04653" w:rsidRDefault="00B57026" w:rsidP="00B04653">
      <w:pPr>
        <w:pStyle w:val="2"/>
        <w:rPr>
          <w:lang w:val="ru-RU"/>
        </w:rPr>
      </w:pPr>
      <w:r>
        <w:t>Domain</w:t>
      </w:r>
      <w:r w:rsidRPr="00B04653">
        <w:rPr>
          <w:lang w:val="ru-RU"/>
        </w:rPr>
        <w:t xml:space="preserve"> </w:t>
      </w:r>
      <w:r>
        <w:t>layer</w:t>
      </w:r>
      <w:r w:rsidRPr="00B04653">
        <w:rPr>
          <w:lang w:val="ru-RU"/>
        </w:rPr>
        <w:t xml:space="preserve"> </w:t>
      </w:r>
      <w:r w:rsidR="00F66579" w:rsidRPr="00B04653">
        <w:rPr>
          <w:lang w:val="ru-RU"/>
        </w:rPr>
        <w:t>(</w:t>
      </w:r>
      <w:r w:rsidRPr="00B04653">
        <w:rPr>
          <w:lang w:val="ru-RU"/>
        </w:rPr>
        <w:t>доменный слой</w:t>
      </w:r>
      <w:r w:rsidR="00F66579" w:rsidRPr="00B04653">
        <w:rPr>
          <w:lang w:val="ru-RU"/>
        </w:rPr>
        <w:t xml:space="preserve">) – </w:t>
      </w:r>
      <w:r w:rsidRPr="00B04653">
        <w:rPr>
          <w:lang w:val="ru-RU"/>
        </w:rPr>
        <w:t xml:space="preserve">Данный слой содержит основные бизнес-сущности системы и бизнес-правила. </w:t>
      </w:r>
      <w:r w:rsidRPr="00D2710D">
        <w:rPr>
          <w:lang w:val="ru-RU"/>
        </w:rPr>
        <w:t xml:space="preserve">Он является независимым от внешних технологий и не зависит от других слоёв. </w:t>
      </w:r>
      <w:r w:rsidRPr="00B04653">
        <w:rPr>
          <w:lang w:val="ru-RU"/>
        </w:rPr>
        <w:t>В доменном слое описываются ключевые сущности предметной области, такие как пользователь, счёт, финансовая операция, категория и бюджет, а также их поведение</w:t>
      </w:r>
      <w:r w:rsidR="00B04653" w:rsidRPr="00B04653">
        <w:rPr>
          <w:lang w:val="ru-RU"/>
        </w:rPr>
        <w:t>;</w:t>
      </w:r>
    </w:p>
    <w:p w14:paraId="53D540E7" w14:textId="6608BFC5" w:rsidR="00B57026" w:rsidRPr="00D2710D" w:rsidRDefault="00B57026" w:rsidP="00B04653">
      <w:pPr>
        <w:pStyle w:val="2"/>
        <w:rPr>
          <w:lang w:val="ru-RU"/>
        </w:rPr>
      </w:pPr>
      <w:r w:rsidRPr="00B57026">
        <w:t>Infrastructure</w:t>
      </w:r>
      <w:r w:rsidRPr="00D2710D">
        <w:rPr>
          <w:lang w:val="ru-RU"/>
        </w:rPr>
        <w:t xml:space="preserve"> </w:t>
      </w:r>
      <w:r w:rsidRPr="00B57026">
        <w:t>layer</w:t>
      </w:r>
      <w:r w:rsidRPr="00D2710D">
        <w:rPr>
          <w:lang w:val="ru-RU"/>
        </w:rPr>
        <w:t xml:space="preserve"> (инфраструктурный слой) – Инфраструктурный слой обеспечивает взаимодействие системы с внешними ресурсами, такими как база данных </w:t>
      </w:r>
      <w:r>
        <w:t>PostgreSQL</w:t>
      </w:r>
      <w:r w:rsidRPr="00D2710D">
        <w:rPr>
          <w:lang w:val="ru-RU"/>
        </w:rPr>
        <w:t>, сервисы аутентификации (</w:t>
      </w:r>
      <w:proofErr w:type="spellStart"/>
      <w:r>
        <w:t>Keycloak</w:t>
      </w:r>
      <w:proofErr w:type="spellEnd"/>
      <w:r w:rsidRPr="00D2710D">
        <w:rPr>
          <w:lang w:val="ru-RU"/>
        </w:rPr>
        <w:t>) и другие внешние компоненты. В данном слое реализуются репозитории, механизмы доступа к данным, интеграции и технические детали реализации.</w:t>
      </w:r>
    </w:p>
    <w:p w14:paraId="674E04DA" w14:textId="77777777" w:rsidR="00F66579" w:rsidRDefault="00F66579" w:rsidP="00F66579">
      <w:pPr>
        <w:pStyle w:val="af1"/>
      </w:pPr>
    </w:p>
    <w:p w14:paraId="72CEC349" w14:textId="4A7FBC4D" w:rsidR="00F66579" w:rsidRDefault="00B57026" w:rsidP="00966A49">
      <w:pPr>
        <w:pStyle w:val="af9"/>
        <w:rPr>
          <w:lang w:val="en-US"/>
        </w:rPr>
      </w:pPr>
      <w:r>
        <w:rPr>
          <w:noProof/>
        </w:rPr>
        <w:drawing>
          <wp:inline distT="0" distB="0" distL="0" distR="0" wp14:anchorId="1D4F3884" wp14:editId="456220CE">
            <wp:extent cx="4007258" cy="2943225"/>
            <wp:effectExtent l="0" t="0" r="0" b="0"/>
            <wp:docPr id="12" name="Рисунок 12" descr="Introduction To Clean Architecture | by Beyza Celep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roduction To Clean Architecture | by Beyza Celep | Mediu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707" cy="2947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71006" w14:textId="3478A7D8" w:rsidR="00F66579" w:rsidRPr="004B0486" w:rsidRDefault="00F66579" w:rsidP="00315A2B">
      <w:pPr>
        <w:pStyle w:val="a4"/>
      </w:pPr>
      <w:r>
        <w:t>Общая структура приложения</w:t>
      </w:r>
      <w:r w:rsidR="00B57026" w:rsidRPr="00B57026">
        <w:t xml:space="preserve"> </w:t>
      </w:r>
      <w:r w:rsidR="00B57026">
        <w:rPr>
          <w:lang w:val="en-US"/>
        </w:rPr>
        <w:t>c</w:t>
      </w:r>
      <w:r w:rsidR="00B57026" w:rsidRPr="00B57026">
        <w:t xml:space="preserve"> </w:t>
      </w:r>
      <w:r w:rsidR="00B57026">
        <w:t>чистой архитектурой</w:t>
      </w:r>
    </w:p>
    <w:p w14:paraId="697E8DD8" w14:textId="77777777" w:rsidR="00F66579" w:rsidRDefault="00F66579" w:rsidP="00315A2B">
      <w:pPr>
        <w:pStyle w:val="30"/>
      </w:pPr>
      <w:r>
        <w:lastRenderedPageBreak/>
        <w:t>Архитектура клиентской части</w:t>
      </w:r>
    </w:p>
    <w:p w14:paraId="668E7168" w14:textId="6816A031" w:rsidR="00B57026" w:rsidRPr="00D2710D" w:rsidRDefault="00B57026" w:rsidP="00315A2B">
      <w:pPr>
        <w:pStyle w:val="TNR"/>
        <w:rPr>
          <w:lang w:val="ru-RU"/>
        </w:rPr>
      </w:pPr>
      <w:r w:rsidRPr="00D2710D">
        <w:rPr>
          <w:lang w:val="ru-RU"/>
        </w:rPr>
        <w:t xml:space="preserve">В качестве основы для разработки клиентской части программного средства планируется использование библиотеки </w:t>
      </w:r>
      <w:r w:rsidRPr="00B57026">
        <w:t>React</w:t>
      </w:r>
      <w:r w:rsidRPr="00D2710D">
        <w:rPr>
          <w:lang w:val="ru-RU"/>
        </w:rPr>
        <w:t xml:space="preserve">, предназначенной для создания пользовательских интерфейсов. </w:t>
      </w:r>
      <w:r w:rsidRPr="00B57026">
        <w:t>React</w:t>
      </w:r>
      <w:r w:rsidRPr="00D2710D">
        <w:rPr>
          <w:lang w:val="ru-RU"/>
        </w:rPr>
        <w:t xml:space="preserve"> является одной из наиболее распространённых технологий для разработки веб-приложений и позволяет реализовывать динамичные и отзывчивые интерфейсы.</w:t>
      </w:r>
    </w:p>
    <w:p w14:paraId="2C590460" w14:textId="470C736F" w:rsidR="00B57026" w:rsidRPr="00D2710D" w:rsidRDefault="00B57026" w:rsidP="00315A2B">
      <w:pPr>
        <w:pStyle w:val="TNR"/>
        <w:rPr>
          <w:lang w:val="ru-RU"/>
        </w:rPr>
      </w:pPr>
      <w:r w:rsidRPr="00D2710D">
        <w:rPr>
          <w:lang w:val="ru-RU"/>
        </w:rPr>
        <w:t xml:space="preserve">Применение </w:t>
      </w:r>
      <w:r w:rsidRPr="00B57026">
        <w:t>React</w:t>
      </w:r>
      <w:r w:rsidRPr="00D2710D">
        <w:rPr>
          <w:lang w:val="ru-RU"/>
        </w:rPr>
        <w:t xml:space="preserve"> обусловлено его компонентным подходом, при котором пользовательский интерфейс формируется из отдельных </w:t>
      </w:r>
      <w:proofErr w:type="spellStart"/>
      <w:r w:rsidRPr="00D2710D">
        <w:rPr>
          <w:lang w:val="ru-RU"/>
        </w:rPr>
        <w:t>переиспользуемых</w:t>
      </w:r>
      <w:proofErr w:type="spellEnd"/>
      <w:r w:rsidRPr="00D2710D">
        <w:rPr>
          <w:lang w:val="ru-RU"/>
        </w:rPr>
        <w:t xml:space="preserve"> элементов (компонентов). Такой подход упрощает разработку, повышает читаемость кода и облегчает дальнейшее расширение функциональности приложения. Каждый компонент может обладать собственным состоянием и логикой, что обеспечивает гибкость при разработке сложных интерфейсов.</w:t>
      </w:r>
    </w:p>
    <w:p w14:paraId="7FD992AF" w14:textId="43B537ED" w:rsidR="00B57026" w:rsidRPr="00D2710D" w:rsidRDefault="00B57026" w:rsidP="00315A2B">
      <w:pPr>
        <w:pStyle w:val="TNR"/>
        <w:rPr>
          <w:lang w:val="ru-RU"/>
        </w:rPr>
      </w:pPr>
      <w:r w:rsidRPr="00D2710D">
        <w:rPr>
          <w:lang w:val="ru-RU"/>
        </w:rPr>
        <w:t>Клиентская часть будет реализована в формате одностраничного приложения (</w:t>
      </w:r>
      <w:r w:rsidRPr="00B57026">
        <w:t>Single</w:t>
      </w:r>
      <w:r w:rsidRPr="00D2710D">
        <w:rPr>
          <w:lang w:val="ru-RU"/>
        </w:rPr>
        <w:t xml:space="preserve"> </w:t>
      </w:r>
      <w:r w:rsidRPr="00B57026">
        <w:t>Page</w:t>
      </w:r>
      <w:r w:rsidRPr="00D2710D">
        <w:rPr>
          <w:lang w:val="ru-RU"/>
        </w:rPr>
        <w:t xml:space="preserve"> </w:t>
      </w:r>
      <w:r w:rsidRPr="00B57026">
        <w:t>Application</w:t>
      </w:r>
      <w:r w:rsidRPr="00D2710D">
        <w:rPr>
          <w:lang w:val="ru-RU"/>
        </w:rPr>
        <w:t>), при котором загрузка основной страницы происходит один раз, а последующее обновление содержимого осуществляется динамически без полной перезагрузки страницы. Это позволяет повысить производительность интерфейса и улучшить пользовательский опыт.</w:t>
      </w:r>
    </w:p>
    <w:p w14:paraId="3A084BDA" w14:textId="1A2F4755" w:rsidR="00B57026" w:rsidRPr="00D2710D" w:rsidRDefault="00B57026" w:rsidP="00315A2B">
      <w:pPr>
        <w:pStyle w:val="TNR"/>
        <w:rPr>
          <w:lang w:val="ru-RU"/>
        </w:rPr>
      </w:pPr>
      <w:r w:rsidRPr="00D2710D">
        <w:rPr>
          <w:lang w:val="ru-RU"/>
        </w:rPr>
        <w:t>Для организации навигации внутри приложения предполагается использование механизмов клиентской маршрутизации, позволяющих изменять отображаемое содержимое в зависимости от текущего адреса страницы без повторной загрузки данных с сервера.</w:t>
      </w:r>
    </w:p>
    <w:p w14:paraId="61FDB604" w14:textId="22D03F41" w:rsidR="00B57026" w:rsidRPr="00D2710D" w:rsidRDefault="00B57026" w:rsidP="00315A2B">
      <w:pPr>
        <w:pStyle w:val="TNR"/>
        <w:rPr>
          <w:lang w:val="ru-RU"/>
        </w:rPr>
      </w:pPr>
      <w:r w:rsidRPr="00D2710D">
        <w:rPr>
          <w:lang w:val="ru-RU"/>
        </w:rPr>
        <w:t xml:space="preserve">Управление состоянием приложения может осуществляться с использованием встроенных возможностей </w:t>
      </w:r>
      <w:r w:rsidRPr="00B57026">
        <w:t>React</w:t>
      </w:r>
      <w:r w:rsidRPr="00D2710D">
        <w:rPr>
          <w:lang w:val="ru-RU"/>
        </w:rPr>
        <w:t>, а также при необходимости с применением дополнительных инструментов для централизованного хранения и обработки данных. Такой подход позволяет эффективно организовать передачу данных между компонентами и обеспечить согласованность состояния интерфейса.</w:t>
      </w:r>
    </w:p>
    <w:p w14:paraId="6DE3C9AD" w14:textId="2A175D02" w:rsidR="00F66579" w:rsidRPr="00D2710D" w:rsidRDefault="00B57026" w:rsidP="00315A2B">
      <w:pPr>
        <w:pStyle w:val="TNR"/>
        <w:rPr>
          <w:lang w:val="ru-RU"/>
        </w:rPr>
      </w:pPr>
      <w:r w:rsidRPr="00D2710D">
        <w:rPr>
          <w:lang w:val="ru-RU"/>
        </w:rPr>
        <w:t>Также при разработке могут использоваться современные средства работы с асинхронными запросами, обеспечивающие взаимодействие клиентской части с сервером, включая получение и отправку данных, а также обработку результатов выполнения операций.</w:t>
      </w:r>
    </w:p>
    <w:p w14:paraId="56BCE0AA" w14:textId="77777777" w:rsidR="00F66579" w:rsidRDefault="00F66579" w:rsidP="00F66579">
      <w:pPr>
        <w:pStyle w:val="af"/>
      </w:pPr>
    </w:p>
    <w:p w14:paraId="2703CC7A" w14:textId="77777777" w:rsidR="00F66579" w:rsidRPr="002561FD" w:rsidRDefault="00F66579" w:rsidP="00F66579">
      <w:pPr>
        <w:pStyle w:val="af1"/>
      </w:pPr>
    </w:p>
    <w:p w14:paraId="32CCD8B4" w14:textId="142F8049" w:rsidR="00F66579" w:rsidRDefault="00B57026" w:rsidP="00315A2B">
      <w:pPr>
        <w:pStyle w:val="af9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7E80A8E" wp14:editId="5E239371">
            <wp:extent cx="3530726" cy="2647950"/>
            <wp:effectExtent l="0" t="0" r="0" b="0"/>
            <wp:docPr id="18" name="Рисунок 18" descr="State Management in React with Redux: An Introduction | Paul Onte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tate Management in React with Redux: An Introduction | Paul Onteri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2613" cy="264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3CC1E" w14:textId="7B2A918A" w:rsidR="00F66579" w:rsidRPr="00045F4E" w:rsidRDefault="00B57026" w:rsidP="00315A2B">
      <w:pPr>
        <w:pStyle w:val="a4"/>
      </w:pPr>
      <w:r>
        <w:t>Схема управления состоянием в клиентском приложении</w:t>
      </w:r>
    </w:p>
    <w:p w14:paraId="114EEC89" w14:textId="4F9D6FCE" w:rsidR="00B57026" w:rsidRPr="00D2710D" w:rsidRDefault="00B57026" w:rsidP="00315A2B">
      <w:pPr>
        <w:pStyle w:val="TNR"/>
        <w:rPr>
          <w:lang w:val="ru-RU"/>
        </w:rPr>
      </w:pPr>
      <w:r w:rsidRPr="00D2710D">
        <w:rPr>
          <w:lang w:val="ru-RU"/>
        </w:rPr>
        <w:t>В процессе разработки клиентской части важную роль играет организация управления состоянием приложения, которое отражает текущие данные и их изменения в пользовательском интерфейсе.</w:t>
      </w:r>
    </w:p>
    <w:p w14:paraId="54601A95" w14:textId="65D71065" w:rsidR="00B57026" w:rsidRPr="00D2710D" w:rsidRDefault="00B57026" w:rsidP="00315A2B">
      <w:pPr>
        <w:pStyle w:val="TNR"/>
        <w:rPr>
          <w:lang w:val="ru-RU"/>
        </w:rPr>
      </w:pPr>
      <w:r w:rsidRPr="00D2710D">
        <w:rPr>
          <w:lang w:val="ru-RU"/>
        </w:rPr>
        <w:t xml:space="preserve">В современных веб-приложениях управление состоянием может осуществляться как с использованием встроенных механизмов библиотеки </w:t>
      </w:r>
      <w:r w:rsidRPr="00B57026">
        <w:t>React</w:t>
      </w:r>
      <w:r w:rsidRPr="00D2710D">
        <w:rPr>
          <w:lang w:val="ru-RU"/>
        </w:rPr>
        <w:t>, так и с применением специализированных инструментов централизованного хранения данных. Выбор конкретного подхода зависит от сложности приложения, объёма данных и требований к масштабируемости.</w:t>
      </w:r>
    </w:p>
    <w:p w14:paraId="4B477C7E" w14:textId="069CD560" w:rsidR="00B57026" w:rsidRPr="00D2710D" w:rsidRDefault="00B57026" w:rsidP="00315A2B">
      <w:pPr>
        <w:pStyle w:val="TNR"/>
        <w:rPr>
          <w:lang w:val="ru-RU"/>
        </w:rPr>
      </w:pPr>
      <w:r w:rsidRPr="00D2710D">
        <w:rPr>
          <w:lang w:val="ru-RU"/>
        </w:rPr>
        <w:t>При разработке системы предполагается использование централизованного подхода к управлению состоянием, при котором данные хранятся в едином логическом хранилище и передаются между компонентами по установленным правилам. Такой подход позволяет обеспечить согласованность данных, упростить их обновление и повысить предсказуемость поведения интерфейса.</w:t>
      </w:r>
    </w:p>
    <w:p w14:paraId="1419212E" w14:textId="49B27FD1" w:rsidR="00B57026" w:rsidRPr="00D2710D" w:rsidRDefault="00B57026" w:rsidP="00315A2B">
      <w:pPr>
        <w:pStyle w:val="TNR"/>
        <w:rPr>
          <w:lang w:val="ru-RU"/>
        </w:rPr>
      </w:pPr>
      <w:r w:rsidRPr="00D2710D">
        <w:rPr>
          <w:lang w:val="ru-RU"/>
        </w:rPr>
        <w:t>Обновление состояния осуществляется через определённые механизмы обработки событий, при которых формируется новое состояние на основе предыдущего, что исключает прямое изменение данных и повышает надёжность работы приложения.</w:t>
      </w:r>
    </w:p>
    <w:p w14:paraId="6371F746" w14:textId="35B6390E" w:rsidR="00F66579" w:rsidRPr="00315A2B" w:rsidRDefault="00B57026" w:rsidP="00315A2B">
      <w:pPr>
        <w:pStyle w:val="TNR"/>
        <w:rPr>
          <w:lang w:val="ru-BY"/>
        </w:rPr>
      </w:pPr>
      <w:r w:rsidRPr="00D2710D">
        <w:rPr>
          <w:lang w:val="ru-RU"/>
        </w:rPr>
        <w:t>Для выполнения асинхронных операций, таких как взаимодействие с сервером и получение данных, могут использоваться дополнительные механизмы обработки запросов, позволяющие корректно обрабатывать результаты выполнения операций и обновлять состояние приложения.</w:t>
      </w:r>
    </w:p>
    <w:p w14:paraId="262828D3" w14:textId="77777777" w:rsidR="00F66579" w:rsidRDefault="00F66579" w:rsidP="00315A2B">
      <w:pPr>
        <w:pStyle w:val="30"/>
      </w:pPr>
      <w:r>
        <w:t>Архитектура серверной части</w:t>
      </w:r>
    </w:p>
    <w:p w14:paraId="6DB2EBCF" w14:textId="08FF521C" w:rsidR="00F66579" w:rsidRPr="00D2710D" w:rsidRDefault="00B57026" w:rsidP="00315A2B">
      <w:pPr>
        <w:pStyle w:val="TNR"/>
        <w:rPr>
          <w:lang w:val="ru-RU"/>
        </w:rPr>
      </w:pPr>
      <w:r w:rsidRPr="00D2710D">
        <w:rPr>
          <w:lang w:val="ru-RU"/>
        </w:rPr>
        <w:t xml:space="preserve">В качестве основы для серверной части разрабатываемого программного средства используется платформа </w:t>
      </w:r>
      <w:r>
        <w:t>ASP</w:t>
      </w:r>
      <w:r w:rsidRPr="00D2710D">
        <w:rPr>
          <w:lang w:val="ru-RU"/>
        </w:rPr>
        <w:t>.</w:t>
      </w:r>
      <w:r>
        <w:t>NET</w:t>
      </w:r>
      <w:r w:rsidRPr="00D2710D">
        <w:rPr>
          <w:lang w:val="ru-RU"/>
        </w:rPr>
        <w:t xml:space="preserve"> </w:t>
      </w:r>
      <w:r>
        <w:t>Core</w:t>
      </w:r>
      <w:r w:rsidRPr="00D2710D">
        <w:rPr>
          <w:lang w:val="ru-RU"/>
        </w:rPr>
        <w:t xml:space="preserve">, представляющая собой </w:t>
      </w:r>
      <w:r w:rsidRPr="00D2710D">
        <w:rPr>
          <w:lang w:val="ru-RU"/>
        </w:rPr>
        <w:lastRenderedPageBreak/>
        <w:t xml:space="preserve">современный кроссплатформенный фреймворк для создания веб-приложений и сервисов. Данная технология разработана компанией </w:t>
      </w:r>
      <w:r>
        <w:t>Microsoft</w:t>
      </w:r>
      <w:r w:rsidRPr="00D2710D">
        <w:rPr>
          <w:lang w:val="ru-RU"/>
        </w:rPr>
        <w:t xml:space="preserve"> и широко применяется при создании высоконагруженных и масштабируемых систем</w:t>
      </w:r>
      <w:r w:rsidR="00F66579" w:rsidRPr="00D2710D">
        <w:rPr>
          <w:lang w:val="ru-RU"/>
        </w:rPr>
        <w:t>.</w:t>
      </w:r>
    </w:p>
    <w:p w14:paraId="040D5725" w14:textId="77777777" w:rsidR="00F66579" w:rsidRDefault="00F66579" w:rsidP="00F66579">
      <w:pPr>
        <w:pStyle w:val="af1"/>
      </w:pPr>
    </w:p>
    <w:p w14:paraId="14A7F5D8" w14:textId="06042F01" w:rsidR="00F66579" w:rsidRDefault="00B57026" w:rsidP="00315A2B">
      <w:pPr>
        <w:pStyle w:val="af9"/>
      </w:pPr>
      <w:r>
        <w:rPr>
          <w:noProof/>
        </w:rPr>
        <w:drawing>
          <wp:inline distT="0" distB="0" distL="0" distR="0" wp14:anchorId="7C5030F4" wp14:editId="02996393">
            <wp:extent cx="5038725" cy="2738847"/>
            <wp:effectExtent l="0" t="0" r="0" b="4445"/>
            <wp:docPr id="19" name="Рисунок 19" descr="Common web application architectures - .NET | Microsoft Lea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ommon web application architectures - .NET | Microsoft Learn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931" cy="2738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C6FE2" w14:textId="76145B6C" w:rsidR="00F66579" w:rsidRDefault="00F66579" w:rsidP="00315A2B">
      <w:pPr>
        <w:pStyle w:val="a4"/>
      </w:pPr>
      <w:r>
        <w:t xml:space="preserve">Структура работы </w:t>
      </w:r>
      <w:r w:rsidR="00B57026">
        <w:rPr>
          <w:lang w:val="en-US"/>
        </w:rPr>
        <w:t>ASP</w:t>
      </w:r>
      <w:r w:rsidR="00B57026" w:rsidRPr="00B57026">
        <w:t>.</w:t>
      </w:r>
      <w:r w:rsidR="00B57026">
        <w:rPr>
          <w:lang w:val="en-US"/>
        </w:rPr>
        <w:t>NET</w:t>
      </w:r>
    </w:p>
    <w:p w14:paraId="570CF8A8" w14:textId="37E16CD0" w:rsidR="00F66579" w:rsidRPr="00D2710D" w:rsidRDefault="00F66579" w:rsidP="00315A2B">
      <w:pPr>
        <w:pStyle w:val="TNR"/>
        <w:rPr>
          <w:lang w:val="ru-RU"/>
        </w:rPr>
      </w:pPr>
      <w:r w:rsidRPr="00D2710D">
        <w:rPr>
          <w:lang w:val="ru-RU"/>
        </w:rPr>
        <w:tab/>
      </w:r>
      <w:r w:rsidR="00B57026">
        <w:t>ASP</w:t>
      </w:r>
      <w:r w:rsidR="00B57026" w:rsidRPr="00D2710D">
        <w:rPr>
          <w:lang w:val="ru-RU"/>
        </w:rPr>
        <w:t>.</w:t>
      </w:r>
      <w:r w:rsidR="00B57026">
        <w:t>NET</w:t>
      </w:r>
      <w:r w:rsidR="00B57026" w:rsidRPr="00D2710D">
        <w:rPr>
          <w:lang w:val="ru-RU"/>
        </w:rPr>
        <w:t xml:space="preserve"> </w:t>
      </w:r>
      <w:r w:rsidR="00B57026">
        <w:t>Core</w:t>
      </w:r>
      <w:r w:rsidR="00B57026" w:rsidRPr="00D2710D">
        <w:rPr>
          <w:lang w:val="ru-RU"/>
        </w:rPr>
        <w:t xml:space="preserve"> обеспечивает высокую производительность обработки </w:t>
      </w:r>
      <w:r w:rsidR="00B57026">
        <w:t>HTTP</w:t>
      </w:r>
      <w:r w:rsidR="00B57026" w:rsidRPr="00D2710D">
        <w:rPr>
          <w:lang w:val="ru-RU"/>
        </w:rPr>
        <w:t xml:space="preserve">-запросов, встроенную поддержку разработки </w:t>
      </w:r>
      <w:r w:rsidR="00B57026">
        <w:t>REST</w:t>
      </w:r>
      <w:r w:rsidR="00B57026" w:rsidRPr="00D2710D">
        <w:rPr>
          <w:lang w:val="ru-RU"/>
        </w:rPr>
        <w:t xml:space="preserve"> </w:t>
      </w:r>
      <w:r w:rsidR="00B57026">
        <w:t>API</w:t>
      </w:r>
      <w:r w:rsidR="00B57026" w:rsidRPr="00D2710D">
        <w:rPr>
          <w:lang w:val="ru-RU"/>
        </w:rPr>
        <w:t>, а также гибкую архитектуру, позволяющую реализовывать различные подходы к построению программного обеспечения, включая чистую архитектуру (</w:t>
      </w:r>
      <w:r w:rsidR="00B57026">
        <w:t>Clean</w:t>
      </w:r>
      <w:r w:rsidR="00B57026" w:rsidRPr="00D2710D">
        <w:rPr>
          <w:lang w:val="ru-RU"/>
        </w:rPr>
        <w:t xml:space="preserve"> </w:t>
      </w:r>
      <w:r w:rsidR="00B57026">
        <w:t>Architecture</w:t>
      </w:r>
      <w:r w:rsidR="00B57026" w:rsidRPr="00D2710D">
        <w:rPr>
          <w:lang w:val="ru-RU"/>
        </w:rPr>
        <w:t xml:space="preserve">). Серверная часть приложения реализуется на языке программирования </w:t>
      </w:r>
      <w:r w:rsidR="00B57026">
        <w:t>C</w:t>
      </w:r>
      <w:r w:rsidR="00B57026" w:rsidRPr="00D2710D">
        <w:rPr>
          <w:lang w:val="ru-RU"/>
        </w:rPr>
        <w:t xml:space="preserve">#, который обладает строгой типизацией, что способствует повышению надежности и </w:t>
      </w:r>
      <w:proofErr w:type="spellStart"/>
      <w:r w:rsidR="00B57026" w:rsidRPr="00D2710D">
        <w:rPr>
          <w:lang w:val="ru-RU"/>
        </w:rPr>
        <w:t>сопровождаемости</w:t>
      </w:r>
      <w:proofErr w:type="spellEnd"/>
      <w:r w:rsidR="00B57026" w:rsidRPr="00D2710D">
        <w:rPr>
          <w:lang w:val="ru-RU"/>
        </w:rPr>
        <w:t xml:space="preserve"> кода</w:t>
      </w:r>
      <w:r w:rsidRPr="00D2710D">
        <w:rPr>
          <w:lang w:val="ru-RU"/>
        </w:rPr>
        <w:t>.</w:t>
      </w:r>
      <w:r w:rsidRPr="00D2710D">
        <w:rPr>
          <w:lang w:val="ru-RU"/>
        </w:rPr>
        <w:tab/>
      </w:r>
    </w:p>
    <w:p w14:paraId="27AC30C8" w14:textId="4D59CE95" w:rsidR="00F66579" w:rsidRPr="00D2710D" w:rsidRDefault="00B57026" w:rsidP="00315A2B">
      <w:pPr>
        <w:pStyle w:val="TNR"/>
        <w:rPr>
          <w:lang w:val="ru-RU"/>
        </w:rPr>
      </w:pPr>
      <w:r w:rsidRPr="00D2710D">
        <w:rPr>
          <w:lang w:val="ru-RU"/>
        </w:rPr>
        <w:t xml:space="preserve">Взаимодействие клиентской и серверной частей осуществляется посредством </w:t>
      </w:r>
      <w:r>
        <w:t>HTTP</w:t>
      </w:r>
      <w:r w:rsidRPr="00D2710D">
        <w:rPr>
          <w:lang w:val="ru-RU"/>
        </w:rPr>
        <w:t>/</w:t>
      </w:r>
      <w:r>
        <w:t>HTTPS</w:t>
      </w:r>
      <w:r w:rsidRPr="00D2710D">
        <w:rPr>
          <w:lang w:val="ru-RU"/>
        </w:rPr>
        <w:t>-запросов. Сервер обрабатывает входящие запросы, выполняет необходимую бизнес-логику, обращается к базе данных и возвращает результат. Такой подход обеспечивает независимость клиентской части и позволяет использовать различные типы клиентов (веб, мобильные приложения и др.).</w:t>
      </w:r>
    </w:p>
    <w:p w14:paraId="09571940" w14:textId="0EB749F8" w:rsidR="00B57026" w:rsidRPr="00D2710D" w:rsidRDefault="00B57026" w:rsidP="00315A2B">
      <w:pPr>
        <w:pStyle w:val="TNR"/>
        <w:rPr>
          <w:lang w:val="ru-RU"/>
        </w:rPr>
      </w:pPr>
      <w:r w:rsidRPr="00D2710D">
        <w:rPr>
          <w:lang w:val="ru-RU"/>
        </w:rPr>
        <w:t xml:space="preserve">Для обработки запросов в </w:t>
      </w:r>
      <w:r>
        <w:t>ASP</w:t>
      </w:r>
      <w:r w:rsidRPr="00D2710D">
        <w:rPr>
          <w:lang w:val="ru-RU"/>
        </w:rPr>
        <w:t>.</w:t>
      </w:r>
      <w:r>
        <w:t>NET</w:t>
      </w:r>
      <w:r w:rsidRPr="00D2710D">
        <w:rPr>
          <w:lang w:val="ru-RU"/>
        </w:rPr>
        <w:t xml:space="preserve"> </w:t>
      </w:r>
      <w:r>
        <w:t>Core</w:t>
      </w:r>
      <w:r w:rsidRPr="00D2710D">
        <w:rPr>
          <w:lang w:val="ru-RU"/>
        </w:rPr>
        <w:t xml:space="preserve"> используются контроллеры, которые принимают входные данные, выполняют их валидацию и передают управление в слой приложения. В рамках архитектуры программного средства серверная часть разделена на логические уровни, что обеспечивает разделение ответственности и упрощает сопровождение системы.</w:t>
      </w:r>
    </w:p>
    <w:p w14:paraId="6E69E36F" w14:textId="1C5EAB6C" w:rsidR="00B57026" w:rsidRPr="00D2710D" w:rsidRDefault="00B57026" w:rsidP="00315A2B">
      <w:pPr>
        <w:pStyle w:val="TNR"/>
        <w:rPr>
          <w:lang w:val="ru-RU"/>
        </w:rPr>
      </w:pPr>
      <w:r w:rsidRPr="00D2710D">
        <w:rPr>
          <w:lang w:val="ru-RU"/>
        </w:rPr>
        <w:t xml:space="preserve">Особое внимание в разрабатываемом программном средстве уделяется вопросам информационной безопасности. Для реализации механизмов аутентификации и авторизации пользователей используется система </w:t>
      </w:r>
      <w:r w:rsidRPr="00D2710D">
        <w:rPr>
          <w:lang w:val="ru-RU"/>
        </w:rPr>
        <w:lastRenderedPageBreak/>
        <w:t xml:space="preserve">управления доступом </w:t>
      </w:r>
      <w:proofErr w:type="spellStart"/>
      <w:r>
        <w:t>Keycloak</w:t>
      </w:r>
      <w:proofErr w:type="spellEnd"/>
      <w:r w:rsidRPr="00D2710D">
        <w:rPr>
          <w:lang w:val="ru-RU"/>
        </w:rPr>
        <w:t xml:space="preserve">. Данное решение позволяет централизованно управлять учетными записями пользователей и поддерживает современные протоколы безопасности, такие как </w:t>
      </w:r>
      <w:r>
        <w:t>OAuth</w:t>
      </w:r>
      <w:r w:rsidRPr="00D2710D">
        <w:rPr>
          <w:lang w:val="ru-RU"/>
        </w:rPr>
        <w:t xml:space="preserve"> 2.0 и </w:t>
      </w:r>
      <w:r>
        <w:t>OpenID</w:t>
      </w:r>
      <w:r w:rsidRPr="00D2710D">
        <w:rPr>
          <w:lang w:val="ru-RU"/>
        </w:rPr>
        <w:t xml:space="preserve"> </w:t>
      </w:r>
      <w:r>
        <w:t>Connect</w:t>
      </w:r>
      <w:r w:rsidRPr="00D2710D">
        <w:rPr>
          <w:lang w:val="ru-RU"/>
        </w:rPr>
        <w:t>.</w:t>
      </w:r>
    </w:p>
    <w:p w14:paraId="76E311D1" w14:textId="0C7E6422" w:rsidR="00B57026" w:rsidRPr="00D2710D" w:rsidRDefault="00B57026" w:rsidP="00315A2B">
      <w:pPr>
        <w:pStyle w:val="TNR"/>
        <w:rPr>
          <w:lang w:val="ru-RU"/>
        </w:rPr>
      </w:pPr>
      <w:r w:rsidRPr="00D2710D">
        <w:rPr>
          <w:lang w:val="ru-RU"/>
        </w:rPr>
        <w:t xml:space="preserve">Использование </w:t>
      </w:r>
      <w:proofErr w:type="spellStart"/>
      <w:r>
        <w:t>Keycloak</w:t>
      </w:r>
      <w:proofErr w:type="spellEnd"/>
      <w:r w:rsidRPr="00D2710D">
        <w:rPr>
          <w:lang w:val="ru-RU"/>
        </w:rPr>
        <w:t xml:space="preserve"> позволяет реализовать безопасную аутентификацию пользователей без необходимости разработки собственной системы управления учетными записями. При входе в систему пользователь перенаправляется на сервер аутентификации, где происходит проверка учетных данных. После успешной аутентификации пользователю выдается токен доступа, который используется для последующих запросов к серверной части приложения.</w:t>
      </w:r>
    </w:p>
    <w:p w14:paraId="13D823C7" w14:textId="0E4737B0" w:rsidR="00F66579" w:rsidRPr="00D2710D" w:rsidRDefault="00B57026" w:rsidP="00315A2B">
      <w:pPr>
        <w:pStyle w:val="TNR"/>
        <w:rPr>
          <w:lang w:val="ru-RU"/>
        </w:rPr>
      </w:pPr>
      <w:r w:rsidRPr="00D2710D">
        <w:rPr>
          <w:lang w:val="ru-RU"/>
        </w:rPr>
        <w:t>Сервер проверяет полученный токен и, в зависимости от роли пользователя, предоставляет доступ к соответствующим функциям системы. Такой подход позволяет обеспечить разграничение прав доступа и повысить уровень защищенности программного средства.</w:t>
      </w:r>
    </w:p>
    <w:p w14:paraId="0EB3EE6C" w14:textId="2A53FE64" w:rsidR="00F66579" w:rsidRDefault="000D1990" w:rsidP="00315A2B">
      <w:pPr>
        <w:pStyle w:val="af9"/>
      </w:pPr>
      <w:r w:rsidRPr="000D1990">
        <w:rPr>
          <w:noProof/>
        </w:rPr>
        <w:drawing>
          <wp:inline distT="0" distB="0" distL="0" distR="0" wp14:anchorId="434A3D41" wp14:editId="121CB8F6">
            <wp:extent cx="5391902" cy="42963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C418" w14:textId="18CA776B" w:rsidR="00F66579" w:rsidRDefault="00F66579" w:rsidP="00315A2B">
      <w:pPr>
        <w:pStyle w:val="a4"/>
      </w:pPr>
      <w:r>
        <w:rPr>
          <w:lang w:val="en-US"/>
        </w:rPr>
        <w:t>C</w:t>
      </w:r>
      <w:proofErr w:type="spellStart"/>
      <w:r w:rsidR="000D1990">
        <w:t>труктура</w:t>
      </w:r>
      <w:proofErr w:type="spellEnd"/>
      <w:r>
        <w:t xml:space="preserve"> </w:t>
      </w:r>
      <w:r w:rsidR="000D1990">
        <w:t>авторизации в</w:t>
      </w:r>
      <w:r w:rsidR="000D1990" w:rsidRPr="000D1990">
        <w:t xml:space="preserve"> </w:t>
      </w:r>
      <w:proofErr w:type="spellStart"/>
      <w:r w:rsidR="000D1990">
        <w:rPr>
          <w:lang w:val="en-US"/>
        </w:rPr>
        <w:t>Keycloak</w:t>
      </w:r>
      <w:proofErr w:type="spellEnd"/>
    </w:p>
    <w:p w14:paraId="0AF1A0F1" w14:textId="77777777" w:rsidR="00F66579" w:rsidRDefault="00F66579" w:rsidP="00315A2B">
      <w:pPr>
        <w:pStyle w:val="30"/>
      </w:pPr>
      <w:r>
        <w:t>База данных</w:t>
      </w:r>
    </w:p>
    <w:p w14:paraId="01615DA9" w14:textId="0F52C5E8" w:rsidR="000D1990" w:rsidRPr="00D2710D" w:rsidRDefault="000D1990" w:rsidP="00315A2B">
      <w:pPr>
        <w:pStyle w:val="TNR"/>
        <w:rPr>
          <w:lang w:val="ru-RU"/>
        </w:rPr>
      </w:pPr>
      <w:r w:rsidRPr="00D2710D">
        <w:rPr>
          <w:lang w:val="ru-RU"/>
        </w:rPr>
        <w:t xml:space="preserve">В качестве системы управления базами данных для разрабатываемого программного средства выбрана </w:t>
      </w:r>
      <w:r>
        <w:t>PostgreSQL</w:t>
      </w:r>
      <w:r w:rsidRPr="00D2710D">
        <w:rPr>
          <w:lang w:val="ru-RU"/>
        </w:rPr>
        <w:t xml:space="preserve"> — современная объектно-</w:t>
      </w:r>
      <w:r w:rsidRPr="00D2710D">
        <w:rPr>
          <w:lang w:val="ru-RU"/>
        </w:rPr>
        <w:lastRenderedPageBreak/>
        <w:t>реляционная СУБД с открытым исходным кодом, широко применяемая при создании веб-приложений и корпоративных информационных систем.</w:t>
      </w:r>
    </w:p>
    <w:p w14:paraId="757F20E2" w14:textId="0CEFA850" w:rsidR="000D1990" w:rsidRPr="00D2710D" w:rsidRDefault="000D1990" w:rsidP="00315A2B">
      <w:pPr>
        <w:pStyle w:val="TNR"/>
        <w:rPr>
          <w:lang w:val="ru-RU"/>
        </w:rPr>
      </w:pPr>
      <w:r w:rsidRPr="00D2710D">
        <w:rPr>
          <w:lang w:val="ru-RU"/>
        </w:rPr>
        <w:t xml:space="preserve">В отличие от встраиваемых решений, </w:t>
      </w:r>
      <w:r>
        <w:t>PostgreSQL</w:t>
      </w:r>
      <w:r w:rsidRPr="00D2710D">
        <w:rPr>
          <w:lang w:val="ru-RU"/>
        </w:rPr>
        <w:t xml:space="preserve"> реализует классическую клиент-серверную архитектуру, при которой база данных функционирует как отдельный сервер, обеспечивающий централизованное хранение, обработку и защиту данных. Такой подход позволяет эффективно работать с многопользовательскими системами, обеспечивая высокую степень надежности и масштабируемости.</w:t>
      </w:r>
    </w:p>
    <w:p w14:paraId="6118C13A" w14:textId="22264E27" w:rsidR="000D1990" w:rsidRPr="00D2710D" w:rsidRDefault="000D1990" w:rsidP="00315A2B">
      <w:pPr>
        <w:pStyle w:val="TNR"/>
        <w:rPr>
          <w:lang w:val="ru-RU"/>
        </w:rPr>
      </w:pPr>
      <w:r>
        <w:t>PostgreSQL</w:t>
      </w:r>
      <w:r w:rsidRPr="00D2710D">
        <w:rPr>
          <w:lang w:val="ru-RU"/>
        </w:rPr>
        <w:t xml:space="preserve"> поддерживает широкий спектр возможностей, включая транзакции, сложные запросы, индексацию, механизмы обеспечения целостности данных, а также расширяемость за счет использования пользовательских типов и функций. Это делает данную СУБД особенно подходящей для хранения и обработки финансовой информации, требующей высокой точности и надежности.</w:t>
      </w:r>
    </w:p>
    <w:p w14:paraId="72B7F751" w14:textId="4C3F3BB3" w:rsidR="00F66579" w:rsidRPr="000D1990" w:rsidRDefault="000D1990" w:rsidP="00F66579">
      <w:pPr>
        <w:pStyle w:val="af1"/>
      </w:pPr>
      <w:r>
        <w:t xml:space="preserve">К основным преимуществам </w:t>
      </w:r>
      <w:proofErr w:type="spellStart"/>
      <w:r>
        <w:t>PostgreSQL</w:t>
      </w:r>
      <w:proofErr w:type="spellEnd"/>
      <w:r>
        <w:t xml:space="preserve"> можно отнести</w:t>
      </w:r>
      <w:r w:rsidR="00F66579" w:rsidRPr="000D1990">
        <w:t>:</w:t>
      </w:r>
    </w:p>
    <w:p w14:paraId="5A5FB2B5" w14:textId="55DC198E" w:rsidR="000D1990" w:rsidRPr="00D2710D" w:rsidRDefault="000D1990" w:rsidP="00315A2B">
      <w:pPr>
        <w:pStyle w:val="1"/>
        <w:rPr>
          <w:lang w:val="ru-RU"/>
        </w:rPr>
      </w:pPr>
      <w:r w:rsidRPr="00D2710D">
        <w:rPr>
          <w:lang w:val="ru-RU"/>
        </w:rPr>
        <w:t>высокую производительность при работе с большими объемами данных;</w:t>
      </w:r>
    </w:p>
    <w:p w14:paraId="2457A252" w14:textId="4762F3C3" w:rsidR="000D1990" w:rsidRPr="00D2710D" w:rsidRDefault="000D1990" w:rsidP="00315A2B">
      <w:pPr>
        <w:pStyle w:val="1"/>
        <w:rPr>
          <w:lang w:val="ru-RU"/>
        </w:rPr>
      </w:pPr>
      <w:r w:rsidRPr="00D2710D">
        <w:rPr>
          <w:lang w:val="ru-RU"/>
        </w:rPr>
        <w:t>развитые механизмы обеспечения целостности данных;</w:t>
      </w:r>
    </w:p>
    <w:p w14:paraId="50FAF217" w14:textId="1DFCC7DA" w:rsidR="000D1990" w:rsidRDefault="000D1990" w:rsidP="00315A2B">
      <w:pPr>
        <w:pStyle w:val="1"/>
      </w:pPr>
      <w:proofErr w:type="spellStart"/>
      <w:r>
        <w:t>возможность</w:t>
      </w:r>
      <w:proofErr w:type="spellEnd"/>
      <w:r>
        <w:t xml:space="preserve"> </w:t>
      </w:r>
      <w:proofErr w:type="spellStart"/>
      <w:r>
        <w:t>масштабирования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>;</w:t>
      </w:r>
    </w:p>
    <w:p w14:paraId="46262F14" w14:textId="5D5D1619" w:rsidR="000D1990" w:rsidRPr="00D2710D" w:rsidRDefault="000D1990" w:rsidP="00315A2B">
      <w:pPr>
        <w:pStyle w:val="1"/>
        <w:rPr>
          <w:lang w:val="ru-RU"/>
        </w:rPr>
      </w:pPr>
      <w:r w:rsidRPr="00D2710D">
        <w:rPr>
          <w:lang w:val="ru-RU"/>
        </w:rPr>
        <w:t>активное развитие и поддержку со стороны сообщества;</w:t>
      </w:r>
    </w:p>
    <w:p w14:paraId="72D69EDF" w14:textId="77CD46FB" w:rsidR="00F66579" w:rsidRDefault="000D1990" w:rsidP="00315A2B">
      <w:pPr>
        <w:pStyle w:val="1"/>
      </w:pPr>
      <w:proofErr w:type="spellStart"/>
      <w:r>
        <w:t>кроссплатформенность</w:t>
      </w:r>
      <w:proofErr w:type="spellEnd"/>
      <w:r>
        <w:t xml:space="preserve"> и </w:t>
      </w:r>
      <w:proofErr w:type="spellStart"/>
      <w:r>
        <w:t>бесплатное</w:t>
      </w:r>
      <w:proofErr w:type="spellEnd"/>
      <w:r>
        <w:t xml:space="preserve"> </w:t>
      </w:r>
      <w:proofErr w:type="spellStart"/>
      <w:r>
        <w:t>распространение</w:t>
      </w:r>
      <w:proofErr w:type="spellEnd"/>
      <w:r w:rsidR="00F66579" w:rsidRPr="000D1990">
        <w:t>.</w:t>
      </w:r>
    </w:p>
    <w:p w14:paraId="32E0D1E3" w14:textId="42B007A8" w:rsidR="000D1990" w:rsidRDefault="000D1990" w:rsidP="000D1990">
      <w:pPr>
        <w:pStyle w:val="a1"/>
        <w:numPr>
          <w:ilvl w:val="0"/>
          <w:numId w:val="0"/>
        </w:numPr>
        <w:ind w:firstLine="720"/>
      </w:pPr>
      <w:r>
        <w:t xml:space="preserve">Для взаимодействия серверной части приложения с базой данных используется технология </w:t>
      </w:r>
      <w:proofErr w:type="spellStart"/>
      <w:r>
        <w:t>Entity</w:t>
      </w:r>
      <w:proofErr w:type="spellEnd"/>
      <w:r>
        <w:t xml:space="preserve"> Framework Core — объектно-реляционное отображение (ORM), позволяющее работать с данными на уровне объектов языка программирования C#.</w:t>
      </w:r>
    </w:p>
    <w:p w14:paraId="75E0D0B2" w14:textId="052321E9" w:rsidR="000D1990" w:rsidRDefault="000D1990" w:rsidP="000D1990">
      <w:pPr>
        <w:pStyle w:val="a1"/>
        <w:numPr>
          <w:ilvl w:val="0"/>
          <w:numId w:val="0"/>
        </w:numPr>
        <w:ind w:firstLine="720"/>
      </w:pPr>
      <w:proofErr w:type="spellStart"/>
      <w:r>
        <w:t>Entity</w:t>
      </w:r>
      <w:proofErr w:type="spellEnd"/>
      <w:r>
        <w:t xml:space="preserve"> Framework Core обеспечивает абстракцию над базой данных, позволяя разработчику выполнять операции создания, чтения, обновления и удаления данных без необходимости написания SQL-запросов вручную. Вместо этого используются классы и объекты, соответствующие сущностям предметной области.</w:t>
      </w:r>
    </w:p>
    <w:p w14:paraId="01497CFA" w14:textId="77777777" w:rsidR="000D1990" w:rsidRPr="000D1990" w:rsidRDefault="000D1990" w:rsidP="000D1990">
      <w:pPr>
        <w:pStyle w:val="af1"/>
      </w:pPr>
      <w:r>
        <w:t xml:space="preserve">К основным преимуществам </w:t>
      </w:r>
      <w:proofErr w:type="spellStart"/>
      <w:r>
        <w:t>PostgreSQL</w:t>
      </w:r>
      <w:proofErr w:type="spellEnd"/>
      <w:r>
        <w:t xml:space="preserve"> можно отнести</w:t>
      </w:r>
      <w:r w:rsidRPr="000D1990">
        <w:t>:</w:t>
      </w:r>
    </w:p>
    <w:p w14:paraId="6153896D" w14:textId="77777777" w:rsidR="000D1990" w:rsidRPr="00D2710D" w:rsidRDefault="000D1990" w:rsidP="00315A2B">
      <w:pPr>
        <w:pStyle w:val="1"/>
        <w:rPr>
          <w:lang w:val="ru-RU"/>
        </w:rPr>
      </w:pPr>
      <w:r w:rsidRPr="00D2710D">
        <w:rPr>
          <w:lang w:val="ru-RU"/>
        </w:rPr>
        <w:t>ускорить процесс разработки за счет автоматизации работы с базой данных;</w:t>
      </w:r>
    </w:p>
    <w:p w14:paraId="5CCC031F" w14:textId="3B2101FA" w:rsidR="000D1990" w:rsidRPr="00D2710D" w:rsidRDefault="000D1990" w:rsidP="00315A2B">
      <w:pPr>
        <w:pStyle w:val="1"/>
        <w:rPr>
          <w:lang w:val="ru-RU"/>
        </w:rPr>
      </w:pPr>
      <w:r w:rsidRPr="00D2710D">
        <w:rPr>
          <w:lang w:val="ru-RU"/>
        </w:rPr>
        <w:t xml:space="preserve">повысить читаемость и </w:t>
      </w:r>
      <w:proofErr w:type="spellStart"/>
      <w:r w:rsidRPr="00D2710D">
        <w:rPr>
          <w:lang w:val="ru-RU"/>
        </w:rPr>
        <w:t>поддерживаемость</w:t>
      </w:r>
      <w:proofErr w:type="spellEnd"/>
      <w:r w:rsidRPr="00D2710D">
        <w:rPr>
          <w:lang w:val="ru-RU"/>
        </w:rPr>
        <w:t xml:space="preserve"> кода;</w:t>
      </w:r>
    </w:p>
    <w:p w14:paraId="19A0A504" w14:textId="7FC2C93E" w:rsidR="000D1990" w:rsidRPr="00D2710D" w:rsidRDefault="000D1990" w:rsidP="00315A2B">
      <w:pPr>
        <w:pStyle w:val="1"/>
        <w:rPr>
          <w:lang w:val="ru-RU"/>
        </w:rPr>
      </w:pPr>
      <w:r w:rsidRPr="00D2710D">
        <w:rPr>
          <w:lang w:val="ru-RU"/>
        </w:rPr>
        <w:t>минимизировать количество ошибок при работе с данными;</w:t>
      </w:r>
    </w:p>
    <w:p w14:paraId="42E73B62" w14:textId="54D1F87E" w:rsidR="000D1990" w:rsidRPr="00D2710D" w:rsidRDefault="000D1990" w:rsidP="00315A2B">
      <w:pPr>
        <w:pStyle w:val="1"/>
        <w:rPr>
          <w:lang w:val="ru-RU"/>
        </w:rPr>
      </w:pPr>
      <w:r w:rsidRPr="00D2710D">
        <w:rPr>
          <w:lang w:val="ru-RU"/>
        </w:rPr>
        <w:t>обеспечить независимость бизнес-логики от конкретной СУБД;</w:t>
      </w:r>
    </w:p>
    <w:p w14:paraId="32526B7D" w14:textId="4FF9845D" w:rsidR="000D1990" w:rsidRPr="00D2710D" w:rsidRDefault="000D1990" w:rsidP="00315A2B">
      <w:pPr>
        <w:pStyle w:val="1"/>
        <w:rPr>
          <w:lang w:val="ru-RU"/>
        </w:rPr>
      </w:pPr>
      <w:r w:rsidRPr="00D2710D">
        <w:rPr>
          <w:lang w:val="ru-RU"/>
        </w:rPr>
        <w:t>использовать механизм миграций для управления структурой базы данных.</w:t>
      </w:r>
    </w:p>
    <w:p w14:paraId="2E99CBD2" w14:textId="77777777" w:rsidR="00F66579" w:rsidRPr="00AD01DC" w:rsidRDefault="00F66579" w:rsidP="00F66579">
      <w:pPr>
        <w:pStyle w:val="a1"/>
        <w:numPr>
          <w:ilvl w:val="0"/>
          <w:numId w:val="0"/>
        </w:numPr>
        <w:ind w:left="709"/>
      </w:pPr>
    </w:p>
    <w:p w14:paraId="234D83CD" w14:textId="6359D839" w:rsidR="00F66579" w:rsidRPr="000D1990" w:rsidRDefault="000D1990" w:rsidP="00315A2B">
      <w:pPr>
        <w:pStyle w:val="af1"/>
        <w:jc w:val="center"/>
      </w:pPr>
      <w:r>
        <w:rPr>
          <w:noProof/>
        </w:rPr>
        <w:lastRenderedPageBreak/>
        <w:drawing>
          <wp:inline distT="0" distB="0" distL="0" distR="0" wp14:anchorId="5825723D" wp14:editId="6516A232">
            <wp:extent cx="4981575" cy="2444726"/>
            <wp:effectExtent l="0" t="0" r="0" b="0"/>
            <wp:docPr id="21" name="Рисунок 21" descr="Object-Relational Mapping (ORM) Explained with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Object-Relational Mapping (ORM) Explained with Examples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941" cy="2456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A1C00" w14:textId="48B17E4B" w:rsidR="00315A2B" w:rsidRDefault="000D1990" w:rsidP="00315A2B">
      <w:pPr>
        <w:pStyle w:val="a4"/>
        <w:rPr>
          <w:lang w:val="en-US"/>
        </w:rPr>
      </w:pPr>
      <w:r>
        <w:t xml:space="preserve">Структура работы </w:t>
      </w:r>
      <w:r>
        <w:rPr>
          <w:lang w:val="en-US"/>
        </w:rPr>
        <w:t>Entity</w:t>
      </w:r>
      <w:r w:rsidRPr="000D1990">
        <w:t xml:space="preserve"> </w:t>
      </w:r>
      <w:r>
        <w:rPr>
          <w:lang w:val="en-US"/>
        </w:rPr>
        <w:t>framework</w:t>
      </w:r>
    </w:p>
    <w:p w14:paraId="5C46ECF8" w14:textId="77777777" w:rsidR="00D7493F" w:rsidRPr="00D7493F" w:rsidRDefault="00D7493F" w:rsidP="00D7493F">
      <w:pPr>
        <w:pStyle w:val="TNR"/>
      </w:pPr>
    </w:p>
    <w:p w14:paraId="4BA70F07" w14:textId="77777777" w:rsidR="00F66579" w:rsidRDefault="00F66579" w:rsidP="00315A2B">
      <w:pPr>
        <w:pStyle w:val="20"/>
      </w:pPr>
      <w:bookmarkStart w:id="10" w:name="_Toc198743877"/>
      <w:r>
        <w:t>Разработка физической модели базы данных</w:t>
      </w:r>
      <w:bookmarkEnd w:id="10"/>
    </w:p>
    <w:p w14:paraId="62F85E66" w14:textId="77777777" w:rsidR="00F66579" w:rsidRDefault="00F66579" w:rsidP="00315A2B">
      <w:pPr>
        <w:pStyle w:val="TNR"/>
      </w:pPr>
      <w:r w:rsidRPr="00D2710D">
        <w:rPr>
          <w:lang w:val="ru-RU"/>
        </w:rPr>
        <w:t xml:space="preserve">На данном этапе была разработана физическая модель базы данных. Физическая модель базы данных учитывает типы данных, размеры полей, связи между таблицами и ограничения целостности данных. </w:t>
      </w:r>
      <w:proofErr w:type="spellStart"/>
      <w:r>
        <w:t>Физическая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представлена на рисунке 3.7.</w:t>
      </w:r>
    </w:p>
    <w:p w14:paraId="6D4A6D9B" w14:textId="77777777" w:rsidR="00F66579" w:rsidRDefault="00F66579" w:rsidP="00F66579">
      <w:pPr>
        <w:pStyle w:val="af1"/>
      </w:pPr>
    </w:p>
    <w:p w14:paraId="6B9A8819" w14:textId="6D521F0A" w:rsidR="00F66579" w:rsidRDefault="00D7301F" w:rsidP="00315A2B">
      <w:pPr>
        <w:pStyle w:val="ac"/>
        <w:jc w:val="center"/>
      </w:pPr>
      <w:r>
        <w:rPr>
          <w:noProof/>
        </w:rPr>
        <w:drawing>
          <wp:inline distT="0" distB="0" distL="0" distR="0" wp14:anchorId="007DF6CA" wp14:editId="2712AFE0">
            <wp:extent cx="4067175" cy="311113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253" cy="3131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E7AB2" w14:textId="46667315" w:rsidR="00D7301F" w:rsidRDefault="00F66579" w:rsidP="00315A2B">
      <w:pPr>
        <w:pStyle w:val="a4"/>
      </w:pPr>
      <w:r>
        <w:t>Физическая модель базы данных</w:t>
      </w:r>
    </w:p>
    <w:p w14:paraId="0FA62FA9" w14:textId="7ADBF3C7" w:rsidR="00F66579" w:rsidRDefault="00F66579" w:rsidP="00D7493F">
      <w:pPr>
        <w:pStyle w:val="TNR"/>
        <w:rPr>
          <w:lang w:val="ru-RU"/>
        </w:rPr>
      </w:pPr>
      <w:r w:rsidRPr="00D2710D">
        <w:rPr>
          <w:lang w:val="ru-RU"/>
        </w:rPr>
        <w:lastRenderedPageBreak/>
        <w:t>В физической модели базы данных представлены сущности, описанные в таблице 3.1.</w:t>
      </w:r>
    </w:p>
    <w:p w14:paraId="757F2FE6" w14:textId="5991E8A7" w:rsidR="00F66579" w:rsidRDefault="00F66579" w:rsidP="00315A2B">
      <w:pPr>
        <w:pStyle w:val="a3"/>
      </w:pPr>
      <w:r>
        <w:t>Сущности базы данных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1548"/>
        <w:gridCol w:w="2875"/>
        <w:gridCol w:w="2518"/>
        <w:gridCol w:w="2404"/>
      </w:tblGrid>
      <w:tr w:rsidR="00F66579" w14:paraId="1020CE31" w14:textId="77777777" w:rsidTr="00D7301F">
        <w:tc>
          <w:tcPr>
            <w:tcW w:w="1548" w:type="dxa"/>
          </w:tcPr>
          <w:p w14:paraId="2B5D772A" w14:textId="77777777" w:rsidR="00F66579" w:rsidRDefault="00F66579" w:rsidP="00C00A5B">
            <w:pPr>
              <w:pStyle w:val="af1"/>
              <w:ind w:firstLine="0"/>
              <w:jc w:val="left"/>
            </w:pPr>
            <w:r>
              <w:t>Сущность</w:t>
            </w:r>
          </w:p>
        </w:tc>
        <w:tc>
          <w:tcPr>
            <w:tcW w:w="2875" w:type="dxa"/>
          </w:tcPr>
          <w:p w14:paraId="3BB15801" w14:textId="77777777" w:rsidR="00F66579" w:rsidRDefault="00F66579" w:rsidP="00C00A5B">
            <w:pPr>
              <w:pStyle w:val="af1"/>
              <w:ind w:firstLine="0"/>
              <w:jc w:val="left"/>
            </w:pPr>
            <w:r>
              <w:t>Описание сущности</w:t>
            </w:r>
          </w:p>
        </w:tc>
        <w:tc>
          <w:tcPr>
            <w:tcW w:w="2518" w:type="dxa"/>
          </w:tcPr>
          <w:p w14:paraId="1D89FEB9" w14:textId="77777777" w:rsidR="00F66579" w:rsidRDefault="00F66579" w:rsidP="00C00A5B">
            <w:pPr>
              <w:pStyle w:val="af1"/>
              <w:ind w:firstLine="0"/>
              <w:jc w:val="left"/>
            </w:pPr>
            <w:r>
              <w:t>Поля</w:t>
            </w:r>
          </w:p>
        </w:tc>
        <w:tc>
          <w:tcPr>
            <w:tcW w:w="2404" w:type="dxa"/>
          </w:tcPr>
          <w:p w14:paraId="51FDC94F" w14:textId="77777777" w:rsidR="00F66579" w:rsidRDefault="00F66579" w:rsidP="00C00A5B">
            <w:pPr>
              <w:pStyle w:val="af1"/>
              <w:ind w:firstLine="0"/>
              <w:jc w:val="left"/>
            </w:pPr>
            <w:r>
              <w:t>Описание полей</w:t>
            </w:r>
          </w:p>
        </w:tc>
      </w:tr>
      <w:tr w:rsidR="00F66579" w14:paraId="4A2D70FA" w14:textId="77777777" w:rsidTr="00D7301F">
        <w:tc>
          <w:tcPr>
            <w:tcW w:w="1548" w:type="dxa"/>
          </w:tcPr>
          <w:p w14:paraId="5592F641" w14:textId="77777777" w:rsidR="00F66579" w:rsidRPr="00877619" w:rsidRDefault="00F66579" w:rsidP="00C00A5B">
            <w:pPr>
              <w:pStyle w:val="af1"/>
              <w:ind w:firstLine="0"/>
              <w:jc w:val="center"/>
            </w:pPr>
            <w:r>
              <w:t>1</w:t>
            </w:r>
          </w:p>
        </w:tc>
        <w:tc>
          <w:tcPr>
            <w:tcW w:w="2875" w:type="dxa"/>
          </w:tcPr>
          <w:p w14:paraId="01FE0E42" w14:textId="77777777" w:rsidR="00F66579" w:rsidRDefault="00F66579" w:rsidP="00C00A5B">
            <w:pPr>
              <w:pStyle w:val="af1"/>
              <w:ind w:firstLine="0"/>
              <w:jc w:val="center"/>
            </w:pPr>
            <w:r>
              <w:t>2</w:t>
            </w:r>
          </w:p>
        </w:tc>
        <w:tc>
          <w:tcPr>
            <w:tcW w:w="2518" w:type="dxa"/>
          </w:tcPr>
          <w:p w14:paraId="0A75AA02" w14:textId="77777777" w:rsidR="00F66579" w:rsidRPr="00877619" w:rsidRDefault="00F66579" w:rsidP="00C00A5B">
            <w:pPr>
              <w:pStyle w:val="af1"/>
              <w:ind w:firstLine="0"/>
              <w:jc w:val="center"/>
            </w:pPr>
            <w:r>
              <w:t>3</w:t>
            </w:r>
          </w:p>
        </w:tc>
        <w:tc>
          <w:tcPr>
            <w:tcW w:w="2404" w:type="dxa"/>
          </w:tcPr>
          <w:p w14:paraId="5F07D2C3" w14:textId="77777777" w:rsidR="00F66579" w:rsidRDefault="00F66579" w:rsidP="00C00A5B">
            <w:pPr>
              <w:pStyle w:val="af1"/>
              <w:ind w:firstLine="0"/>
              <w:jc w:val="center"/>
            </w:pPr>
            <w:r>
              <w:t>4</w:t>
            </w:r>
          </w:p>
        </w:tc>
      </w:tr>
      <w:tr w:rsidR="00F66579" w14:paraId="223C1698" w14:textId="77777777" w:rsidTr="00D7301F">
        <w:tc>
          <w:tcPr>
            <w:tcW w:w="1548" w:type="dxa"/>
          </w:tcPr>
          <w:p w14:paraId="5782044D" w14:textId="764121A9" w:rsidR="00F66579" w:rsidRPr="000F235F" w:rsidRDefault="00D7301F" w:rsidP="00C00A5B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B93E0D">
              <w:t>Users</w:t>
            </w:r>
            <w:proofErr w:type="spellEnd"/>
          </w:p>
        </w:tc>
        <w:tc>
          <w:tcPr>
            <w:tcW w:w="2875" w:type="dxa"/>
          </w:tcPr>
          <w:p w14:paraId="31EBDB2F" w14:textId="41E2760D" w:rsidR="00F66579" w:rsidRDefault="00D7301F" w:rsidP="00C00A5B">
            <w:pPr>
              <w:pStyle w:val="af1"/>
              <w:ind w:firstLine="0"/>
              <w:jc w:val="left"/>
            </w:pPr>
            <w:r w:rsidRPr="00B93E0D">
              <w:t>Хранит данные пользователей системы</w:t>
            </w:r>
          </w:p>
        </w:tc>
        <w:tc>
          <w:tcPr>
            <w:tcW w:w="2518" w:type="dxa"/>
          </w:tcPr>
          <w:p w14:paraId="42705A4C" w14:textId="7BFE575C" w:rsidR="00D7301F" w:rsidRDefault="00D7301F" w:rsidP="00C00A5B">
            <w:pPr>
              <w:pStyle w:val="af1"/>
              <w:ind w:firstLine="0"/>
              <w:jc w:val="left"/>
              <w:rPr>
                <w:lang w:val="en-US"/>
              </w:rPr>
            </w:pPr>
            <w:r w:rsidRPr="00D7301F">
              <w:rPr>
                <w:lang w:val="en-US"/>
              </w:rPr>
              <w:t xml:space="preserve">Id: </w:t>
            </w:r>
            <w:proofErr w:type="spellStart"/>
            <w:r w:rsidRPr="00D7301F">
              <w:rPr>
                <w:lang w:val="en-US"/>
              </w:rPr>
              <w:t>uuid</w:t>
            </w:r>
            <w:proofErr w:type="spellEnd"/>
          </w:p>
          <w:p w14:paraId="676A62D3" w14:textId="77777777" w:rsidR="00D7301F" w:rsidRDefault="00D7301F" w:rsidP="00C00A5B">
            <w:pPr>
              <w:pStyle w:val="af1"/>
              <w:ind w:firstLine="0"/>
              <w:jc w:val="left"/>
              <w:rPr>
                <w:lang w:val="en-US"/>
              </w:rPr>
            </w:pPr>
          </w:p>
          <w:p w14:paraId="25D239C9" w14:textId="77777777" w:rsidR="00D7301F" w:rsidRDefault="00D7301F" w:rsidP="00C00A5B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D7301F">
              <w:rPr>
                <w:lang w:val="en-US"/>
              </w:rPr>
              <w:t>CreatedAt</w:t>
            </w:r>
            <w:proofErr w:type="spellEnd"/>
            <w:r w:rsidRPr="00D7301F">
              <w:rPr>
                <w:lang w:val="en-US"/>
              </w:rPr>
              <w:t>: timestamp with time zone</w:t>
            </w:r>
          </w:p>
          <w:p w14:paraId="3A9436C9" w14:textId="77777777" w:rsidR="00D7301F" w:rsidRDefault="00D7301F" w:rsidP="00C00A5B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D7301F">
              <w:rPr>
                <w:lang w:val="en-US"/>
              </w:rPr>
              <w:t>UpdatedAt</w:t>
            </w:r>
            <w:proofErr w:type="spellEnd"/>
            <w:r w:rsidRPr="00D7301F">
              <w:rPr>
                <w:lang w:val="en-US"/>
              </w:rPr>
              <w:t>: timestamp with time zone</w:t>
            </w:r>
          </w:p>
          <w:p w14:paraId="4DD2A898" w14:textId="77777777" w:rsidR="00D7301F" w:rsidRDefault="00D7301F" w:rsidP="00C00A5B">
            <w:pPr>
              <w:pStyle w:val="af1"/>
              <w:ind w:firstLine="0"/>
              <w:jc w:val="left"/>
              <w:rPr>
                <w:lang w:val="en-US"/>
              </w:rPr>
            </w:pPr>
            <w:r w:rsidRPr="00D7301F">
              <w:rPr>
                <w:lang w:val="en-US"/>
              </w:rPr>
              <w:t>Username: text</w:t>
            </w:r>
          </w:p>
          <w:p w14:paraId="16B20F38" w14:textId="1B34A60B" w:rsidR="00D7301F" w:rsidRDefault="00D7301F" w:rsidP="00C00A5B">
            <w:pPr>
              <w:pStyle w:val="af1"/>
              <w:ind w:firstLine="0"/>
              <w:jc w:val="left"/>
              <w:rPr>
                <w:lang w:val="en-US"/>
              </w:rPr>
            </w:pPr>
            <w:r w:rsidRPr="00D7301F">
              <w:rPr>
                <w:lang w:val="en-US"/>
              </w:rPr>
              <w:t>Email: text</w:t>
            </w:r>
          </w:p>
          <w:p w14:paraId="52556A20" w14:textId="21FD8A5E" w:rsidR="00D7301F" w:rsidRDefault="00D7301F" w:rsidP="00C00A5B">
            <w:pPr>
              <w:pStyle w:val="af1"/>
              <w:ind w:firstLine="0"/>
              <w:jc w:val="left"/>
              <w:rPr>
                <w:lang w:val="en-US"/>
              </w:rPr>
            </w:pPr>
            <w:r w:rsidRPr="00D7301F">
              <w:rPr>
                <w:lang w:val="en-US"/>
              </w:rPr>
              <w:t>FirstName: text</w:t>
            </w:r>
          </w:p>
          <w:p w14:paraId="57EC12D1" w14:textId="4FD8FC57" w:rsidR="00D7301F" w:rsidRDefault="00D7301F" w:rsidP="00C00A5B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D7301F">
              <w:rPr>
                <w:lang w:val="en-US"/>
              </w:rPr>
              <w:t>LastName</w:t>
            </w:r>
            <w:proofErr w:type="spellEnd"/>
            <w:r w:rsidRPr="00D7301F">
              <w:rPr>
                <w:lang w:val="en-US"/>
              </w:rPr>
              <w:t>: text</w:t>
            </w:r>
          </w:p>
          <w:p w14:paraId="2BBAE93E" w14:textId="6E51EC88" w:rsidR="00D7301F" w:rsidRDefault="00D7301F" w:rsidP="00C00A5B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D7301F">
              <w:rPr>
                <w:lang w:val="en-US"/>
              </w:rPr>
              <w:t>PreferredAccountId</w:t>
            </w:r>
            <w:proofErr w:type="spellEnd"/>
            <w:r w:rsidRPr="00D7301F">
              <w:rPr>
                <w:lang w:val="en-US"/>
              </w:rPr>
              <w:t xml:space="preserve">: </w:t>
            </w:r>
            <w:proofErr w:type="spellStart"/>
            <w:r w:rsidRPr="00D7301F">
              <w:rPr>
                <w:lang w:val="en-US"/>
              </w:rPr>
              <w:t>uuid</w:t>
            </w:r>
            <w:proofErr w:type="spellEnd"/>
          </w:p>
          <w:p w14:paraId="75EE86BF" w14:textId="10B931DF" w:rsidR="00F66579" w:rsidRPr="00671B3F" w:rsidRDefault="00D7301F" w:rsidP="00C00A5B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D7301F">
              <w:rPr>
                <w:lang w:val="en-US"/>
              </w:rPr>
              <w:t>KeycloakId</w:t>
            </w:r>
            <w:proofErr w:type="spellEnd"/>
            <w:r w:rsidRPr="00D7301F">
              <w:rPr>
                <w:lang w:val="en-US"/>
              </w:rPr>
              <w:t>: text</w:t>
            </w:r>
          </w:p>
        </w:tc>
        <w:tc>
          <w:tcPr>
            <w:tcW w:w="2404" w:type="dxa"/>
          </w:tcPr>
          <w:p w14:paraId="25D393CF" w14:textId="77777777" w:rsidR="00D7301F" w:rsidRDefault="00D7301F" w:rsidP="00C00A5B">
            <w:pPr>
              <w:pStyle w:val="af1"/>
              <w:ind w:firstLine="0"/>
              <w:jc w:val="left"/>
            </w:pPr>
            <w:r>
              <w:t xml:space="preserve">Идентификатор пользователя Дата создания записи </w:t>
            </w:r>
          </w:p>
          <w:p w14:paraId="7B1177C2" w14:textId="77777777" w:rsidR="00D7301F" w:rsidRDefault="00D7301F" w:rsidP="00C00A5B">
            <w:pPr>
              <w:pStyle w:val="af1"/>
              <w:ind w:firstLine="0"/>
              <w:jc w:val="left"/>
            </w:pPr>
          </w:p>
          <w:p w14:paraId="0F33F107" w14:textId="682C4669" w:rsidR="00D7301F" w:rsidRDefault="00D7301F" w:rsidP="00C00A5B">
            <w:pPr>
              <w:pStyle w:val="af1"/>
              <w:ind w:firstLine="0"/>
              <w:jc w:val="left"/>
            </w:pPr>
            <w:r>
              <w:t xml:space="preserve">Дата обновления записи </w:t>
            </w:r>
          </w:p>
          <w:p w14:paraId="05960A95" w14:textId="77777777" w:rsidR="00D7301F" w:rsidRDefault="00D7301F" w:rsidP="00C00A5B">
            <w:pPr>
              <w:pStyle w:val="af1"/>
              <w:ind w:firstLine="0"/>
              <w:jc w:val="left"/>
            </w:pPr>
          </w:p>
          <w:p w14:paraId="0F8F7E05" w14:textId="6027C15D" w:rsidR="00D7301F" w:rsidRDefault="00D7301F" w:rsidP="00C00A5B">
            <w:pPr>
              <w:pStyle w:val="af1"/>
              <w:ind w:firstLine="0"/>
              <w:jc w:val="left"/>
            </w:pPr>
            <w:r>
              <w:t xml:space="preserve">Имя пользователя Почта </w:t>
            </w:r>
          </w:p>
          <w:p w14:paraId="18F05615" w14:textId="77777777" w:rsidR="00D7301F" w:rsidRDefault="00D7301F" w:rsidP="00C00A5B">
            <w:pPr>
              <w:pStyle w:val="af1"/>
              <w:ind w:firstLine="0"/>
              <w:jc w:val="left"/>
            </w:pPr>
            <w:r>
              <w:t xml:space="preserve">Имя </w:t>
            </w:r>
          </w:p>
          <w:p w14:paraId="248876A3" w14:textId="0EE24150" w:rsidR="00F66579" w:rsidRPr="00671B3F" w:rsidRDefault="00D7301F" w:rsidP="00C00A5B">
            <w:pPr>
              <w:pStyle w:val="af1"/>
              <w:ind w:firstLine="0"/>
              <w:jc w:val="left"/>
            </w:pPr>
            <w:r>
              <w:t xml:space="preserve">Фамилия Идентификатор основного счета Идентификатор пользователя в </w:t>
            </w:r>
            <w:proofErr w:type="spellStart"/>
            <w:r>
              <w:t>Keycloak</w:t>
            </w:r>
            <w:proofErr w:type="spellEnd"/>
          </w:p>
        </w:tc>
      </w:tr>
      <w:tr w:rsidR="00F66579" w14:paraId="6AF6A352" w14:textId="77777777" w:rsidTr="00D7301F">
        <w:tc>
          <w:tcPr>
            <w:tcW w:w="1548" w:type="dxa"/>
            <w:tcBorders>
              <w:bottom w:val="single" w:sz="4" w:space="0" w:color="auto"/>
            </w:tcBorders>
          </w:tcPr>
          <w:p w14:paraId="763B94B7" w14:textId="193E4EC2" w:rsidR="00F66579" w:rsidRPr="000F235F" w:rsidRDefault="00D7301F" w:rsidP="00C00A5B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>
              <w:t>Accounts</w:t>
            </w:r>
            <w:proofErr w:type="spellEnd"/>
          </w:p>
        </w:tc>
        <w:tc>
          <w:tcPr>
            <w:tcW w:w="2875" w:type="dxa"/>
            <w:tcBorders>
              <w:bottom w:val="single" w:sz="4" w:space="0" w:color="auto"/>
            </w:tcBorders>
          </w:tcPr>
          <w:p w14:paraId="66C525F7" w14:textId="30847CF9" w:rsidR="00F66579" w:rsidRDefault="00D7301F" w:rsidP="00C00A5B">
            <w:pPr>
              <w:pStyle w:val="af1"/>
              <w:ind w:firstLine="0"/>
              <w:jc w:val="left"/>
            </w:pPr>
            <w:r>
              <w:t>Хранит данные о счетах пользователей</w:t>
            </w:r>
          </w:p>
        </w:tc>
        <w:tc>
          <w:tcPr>
            <w:tcW w:w="2518" w:type="dxa"/>
            <w:tcBorders>
              <w:bottom w:val="single" w:sz="4" w:space="0" w:color="auto"/>
            </w:tcBorders>
          </w:tcPr>
          <w:p w14:paraId="6D68F349" w14:textId="5FD22500" w:rsidR="00D7301F" w:rsidRDefault="00D7301F" w:rsidP="00C00A5B">
            <w:pPr>
              <w:pStyle w:val="af1"/>
              <w:ind w:firstLine="0"/>
              <w:jc w:val="left"/>
              <w:rPr>
                <w:lang w:val="en-US"/>
              </w:rPr>
            </w:pPr>
            <w:r w:rsidRPr="00D7301F">
              <w:rPr>
                <w:lang w:val="en-US"/>
              </w:rPr>
              <w:t xml:space="preserve">Id: </w:t>
            </w:r>
            <w:proofErr w:type="spellStart"/>
            <w:r w:rsidRPr="00D7301F">
              <w:rPr>
                <w:lang w:val="en-US"/>
              </w:rPr>
              <w:t>uuid</w:t>
            </w:r>
            <w:proofErr w:type="spellEnd"/>
            <w:r w:rsidRPr="00D7301F">
              <w:rPr>
                <w:lang w:val="en-US"/>
              </w:rPr>
              <w:t xml:space="preserve"> </w:t>
            </w:r>
          </w:p>
          <w:p w14:paraId="1BE2569B" w14:textId="77777777" w:rsidR="00D7301F" w:rsidRDefault="00D7301F" w:rsidP="00C00A5B">
            <w:pPr>
              <w:pStyle w:val="af1"/>
              <w:ind w:firstLine="0"/>
              <w:jc w:val="left"/>
              <w:rPr>
                <w:lang w:val="en-US"/>
              </w:rPr>
            </w:pPr>
          </w:p>
          <w:p w14:paraId="4D4A9F4E" w14:textId="55213779" w:rsidR="00D7301F" w:rsidRDefault="00D7301F" w:rsidP="00C00A5B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D7301F">
              <w:rPr>
                <w:lang w:val="en-US"/>
              </w:rPr>
              <w:t>UserId</w:t>
            </w:r>
            <w:proofErr w:type="spellEnd"/>
            <w:r w:rsidRPr="00D7301F">
              <w:rPr>
                <w:lang w:val="en-US"/>
              </w:rPr>
              <w:t xml:space="preserve">: </w:t>
            </w:r>
            <w:proofErr w:type="spellStart"/>
            <w:r w:rsidRPr="00D7301F">
              <w:rPr>
                <w:lang w:val="en-US"/>
              </w:rPr>
              <w:t>uuid</w:t>
            </w:r>
            <w:proofErr w:type="spellEnd"/>
            <w:r w:rsidRPr="00D7301F">
              <w:rPr>
                <w:lang w:val="en-US"/>
              </w:rPr>
              <w:t xml:space="preserve"> </w:t>
            </w:r>
          </w:p>
          <w:p w14:paraId="7659FB83" w14:textId="77777777" w:rsidR="00D7301F" w:rsidRDefault="00D7301F" w:rsidP="00C00A5B">
            <w:pPr>
              <w:pStyle w:val="af1"/>
              <w:ind w:firstLine="0"/>
              <w:jc w:val="left"/>
              <w:rPr>
                <w:lang w:val="en-US"/>
              </w:rPr>
            </w:pPr>
          </w:p>
          <w:p w14:paraId="011A1603" w14:textId="77777777" w:rsidR="00D7301F" w:rsidRDefault="00D7301F" w:rsidP="00C00A5B">
            <w:pPr>
              <w:pStyle w:val="af1"/>
              <w:ind w:firstLine="0"/>
              <w:jc w:val="left"/>
              <w:rPr>
                <w:lang w:val="en-US"/>
              </w:rPr>
            </w:pPr>
            <w:r w:rsidRPr="00D7301F">
              <w:rPr>
                <w:lang w:val="en-US"/>
              </w:rPr>
              <w:t xml:space="preserve">Name: text Currency: text Balance: integer </w:t>
            </w:r>
            <w:proofErr w:type="spellStart"/>
            <w:r w:rsidRPr="00D7301F">
              <w:rPr>
                <w:lang w:val="en-US"/>
              </w:rPr>
              <w:t>CreatedAt</w:t>
            </w:r>
            <w:proofErr w:type="spellEnd"/>
            <w:r w:rsidRPr="00D7301F">
              <w:rPr>
                <w:lang w:val="en-US"/>
              </w:rPr>
              <w:t xml:space="preserve">: timestamp with time zone </w:t>
            </w:r>
          </w:p>
          <w:p w14:paraId="62AC1A05" w14:textId="42CE5831" w:rsidR="00F66579" w:rsidRPr="00671B3F" w:rsidRDefault="00D7301F" w:rsidP="00C00A5B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D7301F">
              <w:rPr>
                <w:lang w:val="en-US"/>
              </w:rPr>
              <w:t>UpdatedAt</w:t>
            </w:r>
            <w:proofErr w:type="spellEnd"/>
            <w:r w:rsidRPr="00D7301F">
              <w:rPr>
                <w:lang w:val="en-US"/>
              </w:rPr>
              <w:t>: timestamp with time zone</w:t>
            </w:r>
          </w:p>
        </w:tc>
        <w:tc>
          <w:tcPr>
            <w:tcW w:w="2404" w:type="dxa"/>
            <w:tcBorders>
              <w:bottom w:val="single" w:sz="4" w:space="0" w:color="auto"/>
            </w:tcBorders>
          </w:tcPr>
          <w:p w14:paraId="5D6CBD5C" w14:textId="77777777" w:rsidR="00D7301F" w:rsidRDefault="00D7301F" w:rsidP="00C00A5B">
            <w:pPr>
              <w:pStyle w:val="af1"/>
              <w:ind w:firstLine="0"/>
              <w:jc w:val="left"/>
            </w:pPr>
            <w:r>
              <w:t xml:space="preserve">Идентификатор счета Идентификатор пользователя </w:t>
            </w:r>
          </w:p>
          <w:p w14:paraId="6C070504" w14:textId="77777777" w:rsidR="00D7301F" w:rsidRDefault="00D7301F" w:rsidP="00C00A5B">
            <w:pPr>
              <w:pStyle w:val="af1"/>
              <w:ind w:firstLine="0"/>
              <w:jc w:val="left"/>
            </w:pPr>
            <w:r>
              <w:t xml:space="preserve">Имя счета Валюта счета </w:t>
            </w:r>
          </w:p>
          <w:p w14:paraId="2EAA44A9" w14:textId="77777777" w:rsidR="00D7301F" w:rsidRDefault="00D7301F" w:rsidP="00C00A5B">
            <w:pPr>
              <w:pStyle w:val="af1"/>
              <w:ind w:firstLine="0"/>
              <w:jc w:val="left"/>
            </w:pPr>
            <w:r>
              <w:t xml:space="preserve">Текущий баланс Дата создания записи </w:t>
            </w:r>
          </w:p>
          <w:p w14:paraId="330794B1" w14:textId="77777777" w:rsidR="00D7301F" w:rsidRDefault="00D7301F" w:rsidP="00C00A5B">
            <w:pPr>
              <w:pStyle w:val="af1"/>
              <w:ind w:firstLine="0"/>
              <w:jc w:val="left"/>
            </w:pPr>
          </w:p>
          <w:p w14:paraId="667D2B65" w14:textId="5518C9EE" w:rsidR="00F66579" w:rsidRDefault="00D7301F" w:rsidP="00C00A5B">
            <w:pPr>
              <w:pStyle w:val="af1"/>
              <w:ind w:firstLine="0"/>
              <w:jc w:val="left"/>
            </w:pPr>
            <w:r>
              <w:t>Дата обновления записи</w:t>
            </w:r>
          </w:p>
        </w:tc>
      </w:tr>
    </w:tbl>
    <w:p w14:paraId="0FEDCE9C" w14:textId="77777777" w:rsidR="00315A2B" w:rsidRDefault="00315A2B" w:rsidP="00F66579">
      <w:pPr>
        <w:pStyle w:val="af1"/>
        <w:ind w:firstLine="0"/>
      </w:pPr>
    </w:p>
    <w:p w14:paraId="1A31401B" w14:textId="77777777" w:rsidR="00315A2B" w:rsidRDefault="00315A2B" w:rsidP="00F66579">
      <w:pPr>
        <w:pStyle w:val="af1"/>
        <w:ind w:firstLine="0"/>
      </w:pPr>
    </w:p>
    <w:p w14:paraId="191F08F2" w14:textId="48C1FF33" w:rsidR="00315A2B" w:rsidRDefault="00315A2B" w:rsidP="00F66579">
      <w:pPr>
        <w:pStyle w:val="af1"/>
        <w:ind w:firstLine="0"/>
      </w:pPr>
    </w:p>
    <w:p w14:paraId="55682C74" w14:textId="187E51AF" w:rsidR="00D7493F" w:rsidRDefault="00D7493F" w:rsidP="00F66579">
      <w:pPr>
        <w:pStyle w:val="af1"/>
        <w:ind w:firstLine="0"/>
      </w:pPr>
    </w:p>
    <w:p w14:paraId="41105D7F" w14:textId="2BDFB072" w:rsidR="00D7493F" w:rsidRDefault="00D7493F" w:rsidP="00F66579">
      <w:pPr>
        <w:pStyle w:val="af1"/>
        <w:ind w:firstLine="0"/>
      </w:pPr>
    </w:p>
    <w:p w14:paraId="3F80E10D" w14:textId="4E468F2E" w:rsidR="00D7493F" w:rsidRDefault="00D7493F" w:rsidP="00F66579">
      <w:pPr>
        <w:pStyle w:val="af1"/>
        <w:ind w:firstLine="0"/>
      </w:pPr>
    </w:p>
    <w:p w14:paraId="03EFC14A" w14:textId="1FD6E4BD" w:rsidR="00D7493F" w:rsidRDefault="00D7493F" w:rsidP="00F66579">
      <w:pPr>
        <w:pStyle w:val="af1"/>
        <w:ind w:firstLine="0"/>
      </w:pPr>
    </w:p>
    <w:p w14:paraId="677AA380" w14:textId="77777777" w:rsidR="00315A2B" w:rsidRDefault="00315A2B" w:rsidP="00F66579">
      <w:pPr>
        <w:pStyle w:val="af1"/>
        <w:ind w:firstLine="0"/>
      </w:pPr>
    </w:p>
    <w:p w14:paraId="64E263FB" w14:textId="743D1C7B" w:rsidR="00F66579" w:rsidRPr="003C0BF2" w:rsidRDefault="00F66579" w:rsidP="00F66579">
      <w:pPr>
        <w:pStyle w:val="af1"/>
        <w:ind w:firstLine="0"/>
      </w:pPr>
      <w:r w:rsidRPr="003C0BF2">
        <w:lastRenderedPageBreak/>
        <w:t>Продолжение таблицы 3.1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1849"/>
        <w:gridCol w:w="2919"/>
        <w:gridCol w:w="2254"/>
        <w:gridCol w:w="2322"/>
      </w:tblGrid>
      <w:tr w:rsidR="00F66579" w:rsidRPr="00877619" w14:paraId="0E67C52D" w14:textId="77777777" w:rsidTr="00C00A5B">
        <w:tc>
          <w:tcPr>
            <w:tcW w:w="1849" w:type="dxa"/>
          </w:tcPr>
          <w:p w14:paraId="5C227B22" w14:textId="77777777" w:rsidR="00F66579" w:rsidRPr="00877619" w:rsidRDefault="00F66579" w:rsidP="00C00A5B">
            <w:pPr>
              <w:pStyle w:val="af1"/>
              <w:ind w:firstLine="0"/>
              <w:jc w:val="center"/>
            </w:pPr>
            <w:r>
              <w:t>1</w:t>
            </w:r>
          </w:p>
        </w:tc>
        <w:tc>
          <w:tcPr>
            <w:tcW w:w="2919" w:type="dxa"/>
          </w:tcPr>
          <w:p w14:paraId="31DAB738" w14:textId="77777777" w:rsidR="00F66579" w:rsidRDefault="00F66579" w:rsidP="00C00A5B">
            <w:pPr>
              <w:pStyle w:val="af1"/>
              <w:ind w:firstLine="0"/>
              <w:jc w:val="center"/>
            </w:pPr>
            <w:r>
              <w:t>2</w:t>
            </w:r>
          </w:p>
        </w:tc>
        <w:tc>
          <w:tcPr>
            <w:tcW w:w="2254" w:type="dxa"/>
          </w:tcPr>
          <w:p w14:paraId="2EB3C074" w14:textId="77777777" w:rsidR="00F66579" w:rsidRPr="00877619" w:rsidRDefault="00F66579" w:rsidP="00C00A5B">
            <w:pPr>
              <w:pStyle w:val="af1"/>
              <w:ind w:firstLine="0"/>
              <w:jc w:val="center"/>
            </w:pPr>
            <w:r>
              <w:t>3</w:t>
            </w:r>
          </w:p>
        </w:tc>
        <w:tc>
          <w:tcPr>
            <w:tcW w:w="2322" w:type="dxa"/>
          </w:tcPr>
          <w:p w14:paraId="40EAE534" w14:textId="77777777" w:rsidR="00F66579" w:rsidRPr="00877619" w:rsidRDefault="00F66579" w:rsidP="00C00A5B">
            <w:pPr>
              <w:pStyle w:val="af1"/>
              <w:ind w:firstLine="0"/>
              <w:jc w:val="center"/>
            </w:pPr>
            <w:r>
              <w:t>4</w:t>
            </w:r>
          </w:p>
        </w:tc>
      </w:tr>
      <w:tr w:rsidR="00315A2B" w:rsidRPr="00877619" w14:paraId="7477DAC1" w14:textId="77777777" w:rsidTr="00C00A5B">
        <w:tc>
          <w:tcPr>
            <w:tcW w:w="1849" w:type="dxa"/>
          </w:tcPr>
          <w:p w14:paraId="080ADD32" w14:textId="6EE97BE3" w:rsidR="00315A2B" w:rsidRDefault="00315A2B" w:rsidP="00315A2B">
            <w:pPr>
              <w:pStyle w:val="af1"/>
              <w:ind w:firstLine="0"/>
              <w:jc w:val="left"/>
            </w:pPr>
            <w:proofErr w:type="spellStart"/>
            <w:r>
              <w:t>Transactions</w:t>
            </w:r>
            <w:proofErr w:type="spellEnd"/>
          </w:p>
        </w:tc>
        <w:tc>
          <w:tcPr>
            <w:tcW w:w="2919" w:type="dxa"/>
          </w:tcPr>
          <w:p w14:paraId="23D4843C" w14:textId="0E42AAFB" w:rsidR="00315A2B" w:rsidRDefault="00315A2B" w:rsidP="00315A2B">
            <w:pPr>
              <w:pStyle w:val="af1"/>
              <w:ind w:firstLine="0"/>
              <w:jc w:val="left"/>
            </w:pPr>
            <w:r>
              <w:t>Хранит данные о финансовых операциях пользователей</w:t>
            </w:r>
          </w:p>
        </w:tc>
        <w:tc>
          <w:tcPr>
            <w:tcW w:w="2254" w:type="dxa"/>
          </w:tcPr>
          <w:p w14:paraId="2EA607DF" w14:textId="77777777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  <w:r w:rsidRPr="00D7301F">
              <w:rPr>
                <w:lang w:val="en-US"/>
              </w:rPr>
              <w:t xml:space="preserve">Id: </w:t>
            </w:r>
            <w:proofErr w:type="spellStart"/>
            <w:r w:rsidRPr="00D7301F">
              <w:rPr>
                <w:lang w:val="en-US"/>
              </w:rPr>
              <w:t>uuid</w:t>
            </w:r>
            <w:proofErr w:type="spellEnd"/>
          </w:p>
          <w:p w14:paraId="3288C1B1" w14:textId="77777777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</w:p>
          <w:p w14:paraId="437B684F" w14:textId="77777777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D7301F">
              <w:rPr>
                <w:lang w:val="en-US"/>
              </w:rPr>
              <w:t>CreatedAt</w:t>
            </w:r>
            <w:proofErr w:type="spellEnd"/>
            <w:r w:rsidRPr="00D7301F">
              <w:rPr>
                <w:lang w:val="en-US"/>
              </w:rPr>
              <w:t xml:space="preserve">: timestamp with time zone </w:t>
            </w:r>
          </w:p>
          <w:p w14:paraId="705D83B3" w14:textId="77777777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D7301F">
              <w:rPr>
                <w:lang w:val="en-US"/>
              </w:rPr>
              <w:t>UpdatedAt</w:t>
            </w:r>
            <w:proofErr w:type="spellEnd"/>
            <w:r w:rsidRPr="00D7301F">
              <w:rPr>
                <w:lang w:val="en-US"/>
              </w:rPr>
              <w:t xml:space="preserve">: timestamp with time zone </w:t>
            </w:r>
          </w:p>
          <w:p w14:paraId="4E926489" w14:textId="77777777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  <w:r w:rsidRPr="00D7301F">
              <w:rPr>
                <w:lang w:val="en-US"/>
              </w:rPr>
              <w:t xml:space="preserve">Amount: integer Currency: text </w:t>
            </w:r>
            <w:proofErr w:type="spellStart"/>
            <w:r w:rsidRPr="00D7301F">
              <w:rPr>
                <w:lang w:val="en-US"/>
              </w:rPr>
              <w:t>AccountId</w:t>
            </w:r>
            <w:proofErr w:type="spellEnd"/>
            <w:r w:rsidRPr="00D7301F">
              <w:rPr>
                <w:lang w:val="en-US"/>
              </w:rPr>
              <w:t xml:space="preserve">: </w:t>
            </w:r>
            <w:proofErr w:type="spellStart"/>
            <w:r w:rsidRPr="00D7301F">
              <w:rPr>
                <w:lang w:val="en-US"/>
              </w:rPr>
              <w:t>uuid</w:t>
            </w:r>
            <w:proofErr w:type="spellEnd"/>
            <w:r w:rsidRPr="00D7301F">
              <w:rPr>
                <w:lang w:val="en-US"/>
              </w:rPr>
              <w:t xml:space="preserve"> </w:t>
            </w:r>
          </w:p>
          <w:p w14:paraId="6127B502" w14:textId="77777777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</w:p>
          <w:p w14:paraId="4B57F461" w14:textId="77777777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  <w:r w:rsidRPr="00D7301F">
              <w:rPr>
                <w:lang w:val="en-US"/>
              </w:rPr>
              <w:t xml:space="preserve">Description: text </w:t>
            </w:r>
            <w:proofErr w:type="spellStart"/>
            <w:r w:rsidRPr="00D7301F">
              <w:rPr>
                <w:lang w:val="en-US"/>
              </w:rPr>
              <w:t>TransactionDate</w:t>
            </w:r>
            <w:proofErr w:type="spellEnd"/>
            <w:r w:rsidRPr="00D7301F">
              <w:rPr>
                <w:lang w:val="en-US"/>
              </w:rPr>
              <w:t xml:space="preserve">: timestamp with time zone </w:t>
            </w:r>
          </w:p>
          <w:p w14:paraId="2AE1A6B3" w14:textId="0847013D" w:rsidR="00315A2B" w:rsidRDefault="00315A2B" w:rsidP="00315A2B">
            <w:pPr>
              <w:pStyle w:val="af1"/>
              <w:ind w:firstLine="0"/>
              <w:jc w:val="left"/>
            </w:pPr>
            <w:r w:rsidRPr="00D7301F">
              <w:rPr>
                <w:lang w:val="en-US"/>
              </w:rPr>
              <w:t>Category: text</w:t>
            </w:r>
          </w:p>
        </w:tc>
        <w:tc>
          <w:tcPr>
            <w:tcW w:w="2322" w:type="dxa"/>
          </w:tcPr>
          <w:p w14:paraId="27072607" w14:textId="77777777" w:rsidR="00315A2B" w:rsidRDefault="00315A2B" w:rsidP="00315A2B">
            <w:pPr>
              <w:pStyle w:val="af1"/>
              <w:ind w:firstLine="0"/>
              <w:jc w:val="left"/>
            </w:pPr>
            <w:r>
              <w:t xml:space="preserve">Идентификатор операции </w:t>
            </w:r>
          </w:p>
          <w:p w14:paraId="584A9C1B" w14:textId="77777777" w:rsidR="00315A2B" w:rsidRDefault="00315A2B" w:rsidP="00315A2B">
            <w:pPr>
              <w:pStyle w:val="af1"/>
              <w:ind w:firstLine="0"/>
              <w:jc w:val="left"/>
            </w:pPr>
            <w:r>
              <w:t xml:space="preserve">Дата создания записи </w:t>
            </w:r>
          </w:p>
          <w:p w14:paraId="41538F2D" w14:textId="77777777" w:rsidR="00315A2B" w:rsidRDefault="00315A2B" w:rsidP="00315A2B">
            <w:pPr>
              <w:pStyle w:val="af1"/>
              <w:ind w:firstLine="0"/>
              <w:jc w:val="left"/>
            </w:pPr>
          </w:p>
          <w:p w14:paraId="04BFCFD2" w14:textId="77777777" w:rsidR="00315A2B" w:rsidRDefault="00315A2B" w:rsidP="00315A2B">
            <w:pPr>
              <w:pStyle w:val="af1"/>
              <w:ind w:firstLine="0"/>
              <w:jc w:val="left"/>
            </w:pPr>
            <w:r>
              <w:t xml:space="preserve">Дата обновления записи </w:t>
            </w:r>
          </w:p>
          <w:p w14:paraId="4D946D27" w14:textId="77777777" w:rsidR="00315A2B" w:rsidRDefault="00315A2B" w:rsidP="00315A2B">
            <w:pPr>
              <w:pStyle w:val="af1"/>
              <w:ind w:firstLine="0"/>
              <w:jc w:val="left"/>
            </w:pPr>
          </w:p>
          <w:p w14:paraId="522C3E0B" w14:textId="77777777" w:rsidR="00315A2B" w:rsidRDefault="00315A2B" w:rsidP="00315A2B">
            <w:pPr>
              <w:pStyle w:val="af1"/>
              <w:ind w:firstLine="0"/>
              <w:jc w:val="left"/>
            </w:pPr>
            <w:r>
              <w:t xml:space="preserve">Сумма операции Валюта операции Идентификатор счета </w:t>
            </w:r>
          </w:p>
          <w:p w14:paraId="065513C7" w14:textId="77777777" w:rsidR="00315A2B" w:rsidRDefault="00315A2B" w:rsidP="00315A2B">
            <w:pPr>
              <w:pStyle w:val="af1"/>
              <w:ind w:firstLine="0"/>
              <w:jc w:val="left"/>
            </w:pPr>
            <w:r>
              <w:t xml:space="preserve">Описание </w:t>
            </w:r>
          </w:p>
          <w:p w14:paraId="3BB80F90" w14:textId="3BA0773D" w:rsidR="00315A2B" w:rsidRDefault="00315A2B" w:rsidP="00315A2B">
            <w:pPr>
              <w:pStyle w:val="af1"/>
              <w:ind w:firstLine="0"/>
              <w:jc w:val="left"/>
            </w:pPr>
            <w:r>
              <w:t xml:space="preserve">Дата совершения операции </w:t>
            </w:r>
          </w:p>
          <w:p w14:paraId="579C6B9F" w14:textId="77777777" w:rsidR="00315A2B" w:rsidRDefault="00315A2B" w:rsidP="00315A2B">
            <w:pPr>
              <w:pStyle w:val="af1"/>
              <w:ind w:firstLine="0"/>
              <w:jc w:val="left"/>
            </w:pPr>
          </w:p>
          <w:p w14:paraId="2DC4DDA5" w14:textId="2248A2DB" w:rsidR="00315A2B" w:rsidRDefault="00315A2B" w:rsidP="00315A2B">
            <w:pPr>
              <w:pStyle w:val="af1"/>
              <w:ind w:firstLine="0"/>
              <w:jc w:val="left"/>
            </w:pPr>
            <w:r>
              <w:t>Категория операции</w:t>
            </w:r>
          </w:p>
        </w:tc>
      </w:tr>
      <w:tr w:rsidR="00315A2B" w14:paraId="33A4AC13" w14:textId="77777777" w:rsidTr="00C00A5B">
        <w:tc>
          <w:tcPr>
            <w:tcW w:w="1849" w:type="dxa"/>
            <w:tcBorders>
              <w:bottom w:val="single" w:sz="4" w:space="0" w:color="auto"/>
            </w:tcBorders>
          </w:tcPr>
          <w:p w14:paraId="3E03F530" w14:textId="121C20B9" w:rsidR="00315A2B" w:rsidRPr="000F235F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  <w:r w:rsidRPr="00D7301F">
              <w:rPr>
                <w:lang w:val="en-US"/>
              </w:rPr>
              <w:t xml:space="preserve">Subscriptions </w:t>
            </w:r>
          </w:p>
        </w:tc>
        <w:tc>
          <w:tcPr>
            <w:tcW w:w="2919" w:type="dxa"/>
            <w:tcBorders>
              <w:bottom w:val="single" w:sz="4" w:space="0" w:color="auto"/>
            </w:tcBorders>
          </w:tcPr>
          <w:p w14:paraId="38E201DD" w14:textId="561A55A8" w:rsidR="00315A2B" w:rsidRDefault="00315A2B" w:rsidP="00315A2B">
            <w:pPr>
              <w:pStyle w:val="af1"/>
              <w:ind w:firstLine="0"/>
              <w:jc w:val="left"/>
            </w:pPr>
            <w:r>
              <w:t>Хранит данные о подписках пользователей</w:t>
            </w:r>
          </w:p>
        </w:tc>
        <w:tc>
          <w:tcPr>
            <w:tcW w:w="2254" w:type="dxa"/>
            <w:tcBorders>
              <w:bottom w:val="single" w:sz="4" w:space="0" w:color="auto"/>
            </w:tcBorders>
          </w:tcPr>
          <w:p w14:paraId="157DCE99" w14:textId="77777777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  <w:r w:rsidRPr="00D7301F">
              <w:rPr>
                <w:lang w:val="en-US"/>
              </w:rPr>
              <w:t xml:space="preserve">Id: </w:t>
            </w:r>
            <w:proofErr w:type="spellStart"/>
            <w:r w:rsidRPr="00D7301F">
              <w:rPr>
                <w:lang w:val="en-US"/>
              </w:rPr>
              <w:t>uuid</w:t>
            </w:r>
            <w:proofErr w:type="spellEnd"/>
            <w:r w:rsidRPr="00D7301F">
              <w:rPr>
                <w:lang w:val="en-US"/>
              </w:rPr>
              <w:t xml:space="preserve"> </w:t>
            </w:r>
          </w:p>
          <w:p w14:paraId="166B7CC1" w14:textId="77777777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</w:p>
          <w:p w14:paraId="349DC24B" w14:textId="77777777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D7301F">
              <w:rPr>
                <w:lang w:val="en-US"/>
              </w:rPr>
              <w:t>UserId</w:t>
            </w:r>
            <w:proofErr w:type="spellEnd"/>
            <w:r w:rsidRPr="00D7301F">
              <w:rPr>
                <w:lang w:val="en-US"/>
              </w:rPr>
              <w:t xml:space="preserve">: </w:t>
            </w:r>
            <w:proofErr w:type="spellStart"/>
            <w:r w:rsidRPr="00D7301F">
              <w:rPr>
                <w:lang w:val="en-US"/>
              </w:rPr>
              <w:t>uuid</w:t>
            </w:r>
            <w:proofErr w:type="spellEnd"/>
            <w:r w:rsidRPr="00D7301F">
              <w:rPr>
                <w:lang w:val="en-US"/>
              </w:rPr>
              <w:t xml:space="preserve"> </w:t>
            </w:r>
          </w:p>
          <w:p w14:paraId="23338A58" w14:textId="77777777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</w:p>
          <w:p w14:paraId="0B4F164F" w14:textId="77777777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D7301F">
              <w:rPr>
                <w:lang w:val="en-US"/>
              </w:rPr>
              <w:t>PlanType</w:t>
            </w:r>
            <w:proofErr w:type="spellEnd"/>
            <w:r w:rsidRPr="00D7301F">
              <w:rPr>
                <w:lang w:val="en-US"/>
              </w:rPr>
              <w:t>: text StartDate: timestamp with time zone</w:t>
            </w:r>
          </w:p>
          <w:p w14:paraId="74177AFC" w14:textId="77777777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D7301F">
              <w:rPr>
                <w:lang w:val="en-US"/>
              </w:rPr>
              <w:t>EndDate</w:t>
            </w:r>
            <w:proofErr w:type="spellEnd"/>
            <w:r w:rsidRPr="00D7301F">
              <w:rPr>
                <w:lang w:val="en-US"/>
              </w:rPr>
              <w:t xml:space="preserve">: timestamp with time zone </w:t>
            </w:r>
            <w:proofErr w:type="spellStart"/>
            <w:r w:rsidRPr="00D7301F">
              <w:rPr>
                <w:lang w:val="en-US"/>
              </w:rPr>
              <w:t>IsActive</w:t>
            </w:r>
            <w:proofErr w:type="spellEnd"/>
            <w:r w:rsidRPr="00D7301F">
              <w:rPr>
                <w:lang w:val="en-US"/>
              </w:rPr>
              <w:t xml:space="preserve">: </w:t>
            </w:r>
            <w:proofErr w:type="spellStart"/>
            <w:r w:rsidRPr="00D7301F">
              <w:rPr>
                <w:lang w:val="en-US"/>
              </w:rPr>
              <w:t>boolean</w:t>
            </w:r>
            <w:proofErr w:type="spellEnd"/>
            <w:r w:rsidRPr="00D7301F">
              <w:rPr>
                <w:lang w:val="en-US"/>
              </w:rPr>
              <w:t xml:space="preserve"> </w:t>
            </w:r>
          </w:p>
          <w:p w14:paraId="43D60EC8" w14:textId="77777777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</w:p>
          <w:p w14:paraId="0601E49A" w14:textId="77777777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D7301F">
              <w:rPr>
                <w:lang w:val="en-US"/>
              </w:rPr>
              <w:t>CreatedAt</w:t>
            </w:r>
            <w:proofErr w:type="spellEnd"/>
            <w:r w:rsidRPr="00D7301F">
              <w:rPr>
                <w:lang w:val="en-US"/>
              </w:rPr>
              <w:t xml:space="preserve">: timestamp with time zone </w:t>
            </w:r>
          </w:p>
          <w:p w14:paraId="636A8A19" w14:textId="11ABA889" w:rsidR="00315A2B" w:rsidRPr="00671B3F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D7301F">
              <w:rPr>
                <w:lang w:val="en-US"/>
              </w:rPr>
              <w:t>UpdatedAt</w:t>
            </w:r>
            <w:proofErr w:type="spellEnd"/>
            <w:r w:rsidRPr="00D7301F">
              <w:rPr>
                <w:lang w:val="en-US"/>
              </w:rPr>
              <w:t>: timestamp with time zone</w:t>
            </w:r>
          </w:p>
        </w:tc>
        <w:tc>
          <w:tcPr>
            <w:tcW w:w="2322" w:type="dxa"/>
            <w:tcBorders>
              <w:bottom w:val="single" w:sz="4" w:space="0" w:color="auto"/>
            </w:tcBorders>
          </w:tcPr>
          <w:p w14:paraId="5B06B389" w14:textId="77777777" w:rsidR="00315A2B" w:rsidRDefault="00315A2B" w:rsidP="00315A2B">
            <w:pPr>
              <w:pStyle w:val="af1"/>
              <w:ind w:firstLine="0"/>
              <w:jc w:val="left"/>
            </w:pPr>
            <w:r>
              <w:t xml:space="preserve">Идентификатор подписки Идентификатор пользователя </w:t>
            </w:r>
          </w:p>
          <w:p w14:paraId="2B227832" w14:textId="77777777" w:rsidR="00315A2B" w:rsidRDefault="00315A2B" w:rsidP="00315A2B">
            <w:pPr>
              <w:pStyle w:val="af1"/>
              <w:ind w:firstLine="0"/>
              <w:jc w:val="left"/>
            </w:pPr>
            <w:r>
              <w:t xml:space="preserve">Тип подписки Дата начала подписки </w:t>
            </w:r>
          </w:p>
          <w:p w14:paraId="6469EAE8" w14:textId="77777777" w:rsidR="00315A2B" w:rsidRDefault="00315A2B" w:rsidP="00315A2B">
            <w:pPr>
              <w:pStyle w:val="af1"/>
              <w:ind w:firstLine="0"/>
              <w:jc w:val="left"/>
            </w:pPr>
          </w:p>
          <w:p w14:paraId="47882751" w14:textId="77777777" w:rsidR="00315A2B" w:rsidRDefault="00315A2B" w:rsidP="00315A2B">
            <w:pPr>
              <w:pStyle w:val="af1"/>
              <w:ind w:firstLine="0"/>
              <w:jc w:val="left"/>
            </w:pPr>
            <w:r>
              <w:t xml:space="preserve">Дата окончания подписки </w:t>
            </w:r>
          </w:p>
          <w:p w14:paraId="736FC795" w14:textId="77777777" w:rsidR="00315A2B" w:rsidRDefault="00315A2B" w:rsidP="00315A2B">
            <w:pPr>
              <w:pStyle w:val="af1"/>
              <w:ind w:firstLine="0"/>
              <w:jc w:val="left"/>
            </w:pPr>
          </w:p>
          <w:p w14:paraId="4E65B0D4" w14:textId="4D593C6C" w:rsidR="00315A2B" w:rsidRDefault="00315A2B" w:rsidP="00315A2B">
            <w:pPr>
              <w:pStyle w:val="af1"/>
              <w:ind w:firstLine="0"/>
              <w:jc w:val="left"/>
            </w:pPr>
            <w:r>
              <w:t xml:space="preserve">Признак активности </w:t>
            </w:r>
          </w:p>
          <w:p w14:paraId="2E3D9A18" w14:textId="77777777" w:rsidR="00315A2B" w:rsidRDefault="00315A2B" w:rsidP="00315A2B">
            <w:pPr>
              <w:pStyle w:val="af1"/>
              <w:ind w:firstLine="0"/>
              <w:jc w:val="left"/>
            </w:pPr>
            <w:r>
              <w:t xml:space="preserve">Дата создания записи </w:t>
            </w:r>
          </w:p>
          <w:p w14:paraId="0C4D65D6" w14:textId="77777777" w:rsidR="00315A2B" w:rsidRDefault="00315A2B" w:rsidP="00315A2B">
            <w:pPr>
              <w:pStyle w:val="af1"/>
              <w:ind w:firstLine="0"/>
              <w:jc w:val="left"/>
            </w:pPr>
          </w:p>
          <w:p w14:paraId="23594B26" w14:textId="1048716D" w:rsidR="00315A2B" w:rsidRDefault="00315A2B" w:rsidP="00315A2B">
            <w:pPr>
              <w:pStyle w:val="af1"/>
              <w:ind w:firstLine="0"/>
              <w:jc w:val="left"/>
            </w:pPr>
            <w:r>
              <w:t>Дата обновления записи</w:t>
            </w:r>
          </w:p>
        </w:tc>
      </w:tr>
    </w:tbl>
    <w:p w14:paraId="05B3EBF5" w14:textId="77777777" w:rsidR="00315A2B" w:rsidRDefault="00315A2B" w:rsidP="00315A2B">
      <w:pPr>
        <w:pStyle w:val="af1"/>
        <w:ind w:firstLine="0"/>
      </w:pPr>
    </w:p>
    <w:p w14:paraId="772C52DC" w14:textId="26D99837" w:rsidR="00315A2B" w:rsidRDefault="00315A2B" w:rsidP="00315A2B">
      <w:pPr>
        <w:pStyle w:val="af1"/>
        <w:ind w:firstLine="0"/>
      </w:pPr>
    </w:p>
    <w:p w14:paraId="04B14D93" w14:textId="77777777" w:rsidR="00315A2B" w:rsidRDefault="00315A2B" w:rsidP="00315A2B">
      <w:pPr>
        <w:pStyle w:val="af1"/>
        <w:ind w:firstLine="0"/>
      </w:pPr>
    </w:p>
    <w:p w14:paraId="43C61000" w14:textId="77777777" w:rsidR="00315A2B" w:rsidRDefault="00315A2B" w:rsidP="00315A2B">
      <w:pPr>
        <w:pStyle w:val="af1"/>
        <w:ind w:firstLine="0"/>
      </w:pPr>
    </w:p>
    <w:p w14:paraId="4DD691B4" w14:textId="77777777" w:rsidR="00315A2B" w:rsidRDefault="00315A2B" w:rsidP="00315A2B">
      <w:pPr>
        <w:pStyle w:val="af1"/>
        <w:ind w:firstLine="0"/>
      </w:pPr>
    </w:p>
    <w:p w14:paraId="5913E6FF" w14:textId="7C36653B" w:rsidR="00315A2B" w:rsidRPr="003C0BF2" w:rsidRDefault="00315A2B" w:rsidP="00315A2B">
      <w:pPr>
        <w:pStyle w:val="af1"/>
        <w:ind w:firstLine="0"/>
      </w:pPr>
      <w:r w:rsidRPr="003C0BF2">
        <w:lastRenderedPageBreak/>
        <w:t>Продолжение таблицы 3.1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1849"/>
        <w:gridCol w:w="2919"/>
        <w:gridCol w:w="2254"/>
        <w:gridCol w:w="2322"/>
      </w:tblGrid>
      <w:tr w:rsidR="00315A2B" w:rsidRPr="00877619" w14:paraId="6777F7A6" w14:textId="77777777" w:rsidTr="008A7098">
        <w:tc>
          <w:tcPr>
            <w:tcW w:w="1849" w:type="dxa"/>
          </w:tcPr>
          <w:p w14:paraId="6B91A9B6" w14:textId="77777777" w:rsidR="00315A2B" w:rsidRPr="00877619" w:rsidRDefault="00315A2B" w:rsidP="008A7098">
            <w:pPr>
              <w:pStyle w:val="af1"/>
              <w:ind w:firstLine="0"/>
              <w:jc w:val="center"/>
            </w:pPr>
            <w:r>
              <w:t>1</w:t>
            </w:r>
          </w:p>
        </w:tc>
        <w:tc>
          <w:tcPr>
            <w:tcW w:w="2919" w:type="dxa"/>
          </w:tcPr>
          <w:p w14:paraId="4E28AC98" w14:textId="77777777" w:rsidR="00315A2B" w:rsidRDefault="00315A2B" w:rsidP="008A7098">
            <w:pPr>
              <w:pStyle w:val="af1"/>
              <w:ind w:firstLine="0"/>
              <w:jc w:val="center"/>
            </w:pPr>
            <w:r>
              <w:t>2</w:t>
            </w:r>
          </w:p>
        </w:tc>
        <w:tc>
          <w:tcPr>
            <w:tcW w:w="2254" w:type="dxa"/>
          </w:tcPr>
          <w:p w14:paraId="09721844" w14:textId="77777777" w:rsidR="00315A2B" w:rsidRPr="00877619" w:rsidRDefault="00315A2B" w:rsidP="008A7098">
            <w:pPr>
              <w:pStyle w:val="af1"/>
              <w:ind w:firstLine="0"/>
              <w:jc w:val="center"/>
            </w:pPr>
            <w:r>
              <w:t>3</w:t>
            </w:r>
          </w:p>
        </w:tc>
        <w:tc>
          <w:tcPr>
            <w:tcW w:w="2322" w:type="dxa"/>
          </w:tcPr>
          <w:p w14:paraId="7919A265" w14:textId="77777777" w:rsidR="00315A2B" w:rsidRPr="00877619" w:rsidRDefault="00315A2B" w:rsidP="008A7098">
            <w:pPr>
              <w:pStyle w:val="af1"/>
              <w:ind w:firstLine="0"/>
              <w:jc w:val="center"/>
            </w:pPr>
            <w:r>
              <w:t>4</w:t>
            </w:r>
          </w:p>
        </w:tc>
      </w:tr>
      <w:tr w:rsidR="00315A2B" w:rsidRPr="00877619" w14:paraId="5B0DCBF3" w14:textId="77777777" w:rsidTr="008A7098">
        <w:tc>
          <w:tcPr>
            <w:tcW w:w="1849" w:type="dxa"/>
          </w:tcPr>
          <w:p w14:paraId="006477FF" w14:textId="2EF38F41" w:rsidR="00315A2B" w:rsidRDefault="00315A2B" w:rsidP="00315A2B">
            <w:pPr>
              <w:pStyle w:val="af1"/>
              <w:ind w:firstLine="0"/>
              <w:jc w:val="left"/>
            </w:pPr>
            <w:proofErr w:type="spellStart"/>
            <w:r>
              <w:t>UserSettings</w:t>
            </w:r>
            <w:proofErr w:type="spellEnd"/>
          </w:p>
        </w:tc>
        <w:tc>
          <w:tcPr>
            <w:tcW w:w="2919" w:type="dxa"/>
          </w:tcPr>
          <w:p w14:paraId="295C1933" w14:textId="2A018788" w:rsidR="00315A2B" w:rsidRDefault="00315A2B" w:rsidP="00315A2B">
            <w:pPr>
              <w:pStyle w:val="af1"/>
              <w:ind w:firstLine="0"/>
              <w:jc w:val="left"/>
            </w:pPr>
            <w:r>
              <w:t>Хранит пользовательские настройки системы</w:t>
            </w:r>
          </w:p>
        </w:tc>
        <w:tc>
          <w:tcPr>
            <w:tcW w:w="2254" w:type="dxa"/>
          </w:tcPr>
          <w:p w14:paraId="3816A416" w14:textId="77777777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  <w:r w:rsidRPr="00D7301F">
              <w:rPr>
                <w:lang w:val="en-US"/>
              </w:rPr>
              <w:t xml:space="preserve">Id: </w:t>
            </w:r>
            <w:proofErr w:type="spellStart"/>
            <w:r w:rsidRPr="00D7301F">
              <w:rPr>
                <w:lang w:val="en-US"/>
              </w:rPr>
              <w:t>uuid</w:t>
            </w:r>
            <w:proofErr w:type="spellEnd"/>
            <w:r w:rsidRPr="00D7301F">
              <w:rPr>
                <w:lang w:val="en-US"/>
              </w:rPr>
              <w:t xml:space="preserve"> </w:t>
            </w:r>
          </w:p>
          <w:p w14:paraId="57A1C1D9" w14:textId="77777777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</w:p>
          <w:p w14:paraId="73968436" w14:textId="77777777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D7301F">
              <w:rPr>
                <w:lang w:val="en-US"/>
              </w:rPr>
              <w:t>UserId</w:t>
            </w:r>
            <w:proofErr w:type="spellEnd"/>
            <w:r w:rsidRPr="00D7301F">
              <w:rPr>
                <w:lang w:val="en-US"/>
              </w:rPr>
              <w:t xml:space="preserve">: </w:t>
            </w:r>
            <w:proofErr w:type="spellStart"/>
            <w:r w:rsidRPr="00D7301F">
              <w:rPr>
                <w:lang w:val="en-US"/>
              </w:rPr>
              <w:t>uuid</w:t>
            </w:r>
            <w:proofErr w:type="spellEnd"/>
            <w:r w:rsidRPr="00D7301F">
              <w:rPr>
                <w:lang w:val="en-US"/>
              </w:rPr>
              <w:t xml:space="preserve"> </w:t>
            </w:r>
          </w:p>
          <w:p w14:paraId="705AF869" w14:textId="77777777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</w:p>
          <w:p w14:paraId="2867DA0A" w14:textId="77777777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D7301F">
              <w:rPr>
                <w:lang w:val="en-US"/>
              </w:rPr>
              <w:t>BaseCurrency</w:t>
            </w:r>
            <w:proofErr w:type="spellEnd"/>
            <w:r w:rsidRPr="00D7301F">
              <w:rPr>
                <w:lang w:val="en-US"/>
              </w:rPr>
              <w:t xml:space="preserve">: text </w:t>
            </w:r>
          </w:p>
          <w:p w14:paraId="6CF8CA74" w14:textId="20F9C0D8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  <w:r w:rsidRPr="00D7301F">
              <w:rPr>
                <w:lang w:val="en-US"/>
              </w:rPr>
              <w:t xml:space="preserve">Language: text Theme: text </w:t>
            </w:r>
          </w:p>
          <w:p w14:paraId="1F7BBD27" w14:textId="77777777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</w:p>
          <w:p w14:paraId="69144221" w14:textId="77777777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D7301F">
              <w:rPr>
                <w:lang w:val="en-US"/>
              </w:rPr>
              <w:t>CreatedAt</w:t>
            </w:r>
            <w:proofErr w:type="spellEnd"/>
            <w:r w:rsidRPr="00D7301F">
              <w:rPr>
                <w:lang w:val="en-US"/>
              </w:rPr>
              <w:t xml:space="preserve">: timestamp with time zone </w:t>
            </w:r>
          </w:p>
          <w:p w14:paraId="368A414D" w14:textId="4939D856" w:rsidR="00315A2B" w:rsidRP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D7301F">
              <w:rPr>
                <w:lang w:val="en-US"/>
              </w:rPr>
              <w:t>UpdatedAt</w:t>
            </w:r>
            <w:proofErr w:type="spellEnd"/>
            <w:r w:rsidRPr="00D7301F">
              <w:rPr>
                <w:lang w:val="en-US"/>
              </w:rPr>
              <w:t>: timestamp with time zone</w:t>
            </w:r>
          </w:p>
        </w:tc>
        <w:tc>
          <w:tcPr>
            <w:tcW w:w="2322" w:type="dxa"/>
          </w:tcPr>
          <w:p w14:paraId="189ABA13" w14:textId="77777777" w:rsidR="00315A2B" w:rsidRDefault="00315A2B" w:rsidP="00315A2B">
            <w:pPr>
              <w:pStyle w:val="af1"/>
              <w:ind w:firstLine="0"/>
              <w:jc w:val="left"/>
            </w:pPr>
            <w:r>
              <w:t xml:space="preserve">Идентификатор настроек Идентификатор пользователя Основная валюта </w:t>
            </w:r>
          </w:p>
          <w:p w14:paraId="15A9EF1F" w14:textId="77777777" w:rsidR="00315A2B" w:rsidRDefault="00315A2B" w:rsidP="00315A2B">
            <w:pPr>
              <w:pStyle w:val="af1"/>
              <w:ind w:firstLine="0"/>
              <w:jc w:val="left"/>
            </w:pPr>
          </w:p>
          <w:p w14:paraId="1E5A8F53" w14:textId="02E13B3B" w:rsidR="00315A2B" w:rsidRDefault="00315A2B" w:rsidP="00315A2B">
            <w:pPr>
              <w:pStyle w:val="af1"/>
              <w:ind w:firstLine="0"/>
              <w:jc w:val="left"/>
            </w:pPr>
            <w:r>
              <w:t xml:space="preserve">Язык интерфейса Тема оформления </w:t>
            </w:r>
          </w:p>
          <w:p w14:paraId="13391AD4" w14:textId="77777777" w:rsidR="00315A2B" w:rsidRDefault="00315A2B" w:rsidP="00315A2B">
            <w:pPr>
              <w:pStyle w:val="af1"/>
              <w:ind w:firstLine="0"/>
              <w:jc w:val="left"/>
            </w:pPr>
            <w:r>
              <w:t>Дата создания записи</w:t>
            </w:r>
          </w:p>
          <w:p w14:paraId="10C6E8EC" w14:textId="77777777" w:rsidR="00315A2B" w:rsidRDefault="00315A2B" w:rsidP="00315A2B">
            <w:pPr>
              <w:pStyle w:val="af1"/>
              <w:ind w:firstLine="0"/>
              <w:jc w:val="left"/>
            </w:pPr>
            <w:r>
              <w:t xml:space="preserve"> </w:t>
            </w:r>
          </w:p>
          <w:p w14:paraId="010FED43" w14:textId="39E25829" w:rsidR="00315A2B" w:rsidRDefault="00315A2B" w:rsidP="00315A2B">
            <w:pPr>
              <w:pStyle w:val="af1"/>
              <w:ind w:firstLine="0"/>
              <w:jc w:val="left"/>
            </w:pPr>
            <w:r w:rsidRPr="00315A2B">
              <w:t>Дата обновления записи</w:t>
            </w:r>
          </w:p>
        </w:tc>
      </w:tr>
    </w:tbl>
    <w:p w14:paraId="6256EDC5" w14:textId="77777777" w:rsidR="00F66579" w:rsidRPr="00C70A50" w:rsidRDefault="00F66579" w:rsidP="00253D00">
      <w:pPr>
        <w:pStyle w:val="af"/>
      </w:pPr>
    </w:p>
    <w:p w14:paraId="3BEC7B8E" w14:textId="77777777" w:rsidR="00F66579" w:rsidRDefault="00F66579" w:rsidP="00315A2B">
      <w:pPr>
        <w:pStyle w:val="20"/>
      </w:pPr>
      <w:bookmarkStart w:id="11" w:name="_Toc198743878"/>
      <w:r>
        <w:t>Разработка алгоритма ПС и алгоритмов отдельных модулей</w:t>
      </w:r>
      <w:bookmarkEnd w:id="11"/>
    </w:p>
    <w:p w14:paraId="7A4CBA05" w14:textId="77777777" w:rsidR="00F66579" w:rsidRPr="00D2710D" w:rsidRDefault="00F66579" w:rsidP="00315A2B">
      <w:pPr>
        <w:pStyle w:val="TNR"/>
        <w:rPr>
          <w:lang w:val="ru-RU"/>
        </w:rPr>
      </w:pPr>
      <w:r w:rsidRPr="00D2710D">
        <w:rPr>
          <w:lang w:val="ru-RU"/>
        </w:rPr>
        <w:t>На данном этапе начинается процесс разработки алгоритма программного обеспечения и алгоритмов отдельных вспомогательных модулей, обеспечивающих выполнение функциональных требований к приложению. В данном подразделе, представляются описания и схемы алгоритмов, последние согласно ГОСТ 19.701-90.</w:t>
      </w:r>
    </w:p>
    <w:p w14:paraId="6C893DEF" w14:textId="77777777" w:rsidR="00F66579" w:rsidRDefault="00F66579" w:rsidP="00F66579">
      <w:pPr>
        <w:pStyle w:val="af1"/>
      </w:pPr>
    </w:p>
    <w:p w14:paraId="6819FE38" w14:textId="77777777" w:rsidR="00F66579" w:rsidRDefault="00F66579" w:rsidP="00315A2B">
      <w:pPr>
        <w:pStyle w:val="30"/>
      </w:pPr>
      <w:r>
        <w:t>Обобщённый алгоритм программного средства</w:t>
      </w:r>
    </w:p>
    <w:p w14:paraId="707175B3" w14:textId="57FB958D" w:rsidR="00D107C8" w:rsidRPr="00D2710D" w:rsidRDefault="00D107C8" w:rsidP="00315A2B">
      <w:pPr>
        <w:pStyle w:val="TNR"/>
        <w:rPr>
          <w:lang w:val="ru-RU"/>
        </w:rPr>
      </w:pPr>
      <w:r w:rsidRPr="00D2710D">
        <w:rPr>
          <w:lang w:val="ru-RU"/>
        </w:rPr>
        <w:t>Обобщённый алгоритм работы программного средства описывает основные этапы взаимодействия пользователя с системой анализа и оптимизации персональных расходов.</w:t>
      </w:r>
    </w:p>
    <w:p w14:paraId="355B9AF6" w14:textId="69A52D11" w:rsidR="00D107C8" w:rsidRPr="00D2710D" w:rsidRDefault="00D107C8" w:rsidP="00315A2B">
      <w:pPr>
        <w:pStyle w:val="TNR"/>
        <w:rPr>
          <w:lang w:val="ru-RU"/>
        </w:rPr>
      </w:pPr>
      <w:r w:rsidRPr="00D2710D">
        <w:rPr>
          <w:lang w:val="ru-RU"/>
        </w:rPr>
        <w:t xml:space="preserve">При запуске приложения выполняется проверка наличия </w:t>
      </w:r>
      <w:r>
        <w:t>JWT</w:t>
      </w:r>
      <w:r w:rsidRPr="00D2710D">
        <w:rPr>
          <w:lang w:val="ru-RU"/>
        </w:rPr>
        <w:t>-токена. Если пользователь ранее был авторизован, выполняется автоматический вход в систему. В противном случае пользователю предлагается пройти авторизацию или регистрацию. При регистрации вводятся логин, электронная почта и пароль, которые проходят валидацию.</w:t>
      </w:r>
    </w:p>
    <w:p w14:paraId="29D0961E" w14:textId="17A6AF4A" w:rsidR="00D107C8" w:rsidRPr="00D2710D" w:rsidRDefault="00D107C8" w:rsidP="00315A2B">
      <w:pPr>
        <w:pStyle w:val="TNR"/>
        <w:rPr>
          <w:lang w:val="ru-RU"/>
        </w:rPr>
      </w:pPr>
      <w:r w:rsidRPr="00D2710D">
        <w:rPr>
          <w:lang w:val="ru-RU"/>
        </w:rPr>
        <w:t>После успешной авторизации пользователь получает доступ к функционалу системы, включая добавление, редактирование и удаление финансовых операций, их категоризацию, а также формирование бюджета и контроль расходов. Система предоставляет инструменты анализа данных, такие как отчёты и визуализация расходов</w:t>
      </w:r>
    </w:p>
    <w:p w14:paraId="73FDAC47" w14:textId="322E65F1" w:rsidR="00F66579" w:rsidRPr="00D2710D" w:rsidRDefault="00D107C8" w:rsidP="00315A2B">
      <w:pPr>
        <w:pStyle w:val="TNR"/>
        <w:rPr>
          <w:lang w:val="ru-RU"/>
        </w:rPr>
      </w:pPr>
      <w:r w:rsidRPr="00D2710D">
        <w:rPr>
          <w:lang w:val="ru-RU"/>
        </w:rPr>
        <w:lastRenderedPageBreak/>
        <w:t>Пользователь может завершить работу с системой, выполнив выход из аккаунта.</w:t>
      </w:r>
    </w:p>
    <w:p w14:paraId="65C70B9D" w14:textId="03EA0D7B" w:rsidR="00F66579" w:rsidRDefault="00D7493F" w:rsidP="00F66579">
      <w:pPr>
        <w:pStyle w:val="af9"/>
      </w:pPr>
      <w:r>
        <w:object w:dxaOrig="10230" w:dyaOrig="21166" w14:anchorId="68A21F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7pt;height:613.5pt" o:ole="">
            <v:imagedata r:id="rId19" o:title=""/>
          </v:shape>
          <o:OLEObject Type="Embed" ProgID="Visio.Drawing.15" ShapeID="_x0000_i1025" DrawAspect="Content" ObjectID="_1835990247" r:id="rId20"/>
        </w:object>
      </w:r>
    </w:p>
    <w:p w14:paraId="20156E90" w14:textId="77777777" w:rsidR="00F66579" w:rsidRDefault="00F66579" w:rsidP="00F66579">
      <w:pPr>
        <w:pStyle w:val="af9"/>
      </w:pPr>
    </w:p>
    <w:p w14:paraId="713F4CB2" w14:textId="7390F069" w:rsidR="00F66579" w:rsidRDefault="00F66579" w:rsidP="00315A2B">
      <w:pPr>
        <w:pStyle w:val="a4"/>
      </w:pPr>
      <w:r w:rsidRPr="00E45322">
        <w:t>Схема программы</w:t>
      </w:r>
    </w:p>
    <w:p w14:paraId="246E4652" w14:textId="77777777" w:rsidR="00F66579" w:rsidRDefault="00F66579" w:rsidP="00F66579">
      <w:pPr>
        <w:pStyle w:val="af9"/>
      </w:pPr>
    </w:p>
    <w:p w14:paraId="67A90AAC" w14:textId="684638E3" w:rsidR="00D107C8" w:rsidRDefault="00D107C8" w:rsidP="00D107C8">
      <w:pPr>
        <w:pStyle w:val="af1"/>
      </w:pPr>
      <w:r>
        <w:t>Пользователь может создавать и редактировать счета, предназначенные для хранения информации о денежных средствах.</w:t>
      </w:r>
    </w:p>
    <w:p w14:paraId="5B0A6FAB" w14:textId="69015A7E" w:rsidR="00D107C8" w:rsidRDefault="00D107C8" w:rsidP="00D107C8">
      <w:pPr>
        <w:pStyle w:val="af1"/>
      </w:pPr>
      <w:r>
        <w:t>Пользователь имеет возможность создавать и редактировать финансовые операции, а также просматривать список всех операций с возможностью их анализа.</w:t>
      </w:r>
    </w:p>
    <w:p w14:paraId="2DA4D248" w14:textId="73F9818A" w:rsidR="00D107C8" w:rsidRDefault="00D107C8" w:rsidP="00D107C8">
      <w:pPr>
        <w:pStyle w:val="af1"/>
      </w:pPr>
      <w:r>
        <w:t>Система предоставляет функции построения отчетов по расходам и визуализации данных в виде графиков и диаграмм для удобного восприятия информации.</w:t>
      </w:r>
    </w:p>
    <w:p w14:paraId="2873E10D" w14:textId="78E58D0E" w:rsidR="00D107C8" w:rsidRPr="00D2710D" w:rsidRDefault="00D107C8" w:rsidP="00D107C8">
      <w:pPr>
        <w:pStyle w:val="af1"/>
      </w:pPr>
      <w:r>
        <w:t>Пользователь может выполнить экспорт чека по выбранной операции для сохранения или дальнейшего использования.</w:t>
      </w:r>
    </w:p>
    <w:p w14:paraId="62E86714" w14:textId="45EB8F4E" w:rsidR="00F66579" w:rsidRDefault="00D107C8" w:rsidP="00D107C8">
      <w:pPr>
        <w:pStyle w:val="af1"/>
      </w:pPr>
      <w:r>
        <w:t>Также пользователь может завершить работу с системой, выполнив выход из аккаунта.</w:t>
      </w:r>
    </w:p>
    <w:p w14:paraId="5F787262" w14:textId="2E625591" w:rsidR="00F66579" w:rsidRDefault="00F66579" w:rsidP="00315A2B">
      <w:pPr>
        <w:pStyle w:val="af1"/>
      </w:pPr>
      <w:r>
        <w:t>Схема программы представлена на рисунке 3.</w:t>
      </w:r>
      <w:r w:rsidR="00315A2B" w:rsidRPr="00315A2B">
        <w:t>7</w:t>
      </w:r>
      <w:r>
        <w:t xml:space="preserve">. </w:t>
      </w:r>
    </w:p>
    <w:p w14:paraId="2AC90FD7" w14:textId="77777777" w:rsidR="00F66579" w:rsidRDefault="00F66579" w:rsidP="00315A2B">
      <w:pPr>
        <w:pStyle w:val="30"/>
      </w:pPr>
      <w:r>
        <w:t>Алгоритм взаимодействия с уведомлениями</w:t>
      </w:r>
    </w:p>
    <w:p w14:paraId="7E7176B4" w14:textId="77777777" w:rsidR="00F66579" w:rsidRDefault="00F66579" w:rsidP="00F66579">
      <w:pPr>
        <w:pStyle w:val="af1"/>
      </w:pPr>
    </w:p>
    <w:p w14:paraId="61E3E228" w14:textId="6F655D76" w:rsidR="00F66579" w:rsidRDefault="00315A2B" w:rsidP="00F66579">
      <w:pPr>
        <w:pStyle w:val="af9"/>
      </w:pPr>
      <w:r>
        <w:object w:dxaOrig="9602" w:dyaOrig="12601" w14:anchorId="2CF8BB49">
          <v:shape id="_x0000_i1026" type="#_x0000_t75" style="width:421.5pt;height:552.75pt" o:ole="">
            <v:imagedata r:id="rId21" o:title=""/>
          </v:shape>
          <o:OLEObject Type="Embed" ProgID="Visio.Drawing.15" ShapeID="_x0000_i1026" DrawAspect="Content" ObjectID="_1835990248" r:id="rId22"/>
        </w:object>
      </w:r>
    </w:p>
    <w:p w14:paraId="7E6801A7" w14:textId="77777777" w:rsidR="00F66579" w:rsidRDefault="00F66579" w:rsidP="00F66579">
      <w:pPr>
        <w:pStyle w:val="af9"/>
      </w:pPr>
    </w:p>
    <w:p w14:paraId="635F5E4F" w14:textId="493275A0" w:rsidR="00F66579" w:rsidRDefault="00F66579" w:rsidP="00315A2B">
      <w:pPr>
        <w:pStyle w:val="a4"/>
      </w:pPr>
      <w:r>
        <w:t>Схема подпроцесса взаимодействия с уведомлениями</w:t>
      </w:r>
    </w:p>
    <w:p w14:paraId="2961F09D" w14:textId="720BC319" w:rsidR="00C276EA" w:rsidRPr="00D2710D" w:rsidRDefault="00C276EA" w:rsidP="00315A2B">
      <w:pPr>
        <w:pStyle w:val="TNR"/>
        <w:rPr>
          <w:lang w:val="ru-RU"/>
        </w:rPr>
      </w:pPr>
      <w:r w:rsidRPr="00D2710D">
        <w:rPr>
          <w:lang w:val="ru-RU"/>
        </w:rPr>
        <w:t>На рисунке 3.</w:t>
      </w:r>
      <w:r w:rsidR="00315A2B" w:rsidRPr="00315A2B">
        <w:rPr>
          <w:lang w:val="ru-RU"/>
        </w:rPr>
        <w:t>8</w:t>
      </w:r>
      <w:r w:rsidRPr="00D2710D">
        <w:rPr>
          <w:lang w:val="ru-RU"/>
        </w:rPr>
        <w:t xml:space="preserve"> представлена схема подпроцесса аутентификации и регистрации пользователя с использованием системы управления доступом </w:t>
      </w:r>
      <w:proofErr w:type="spellStart"/>
      <w:r>
        <w:t>Keycloak</w:t>
      </w:r>
      <w:proofErr w:type="spellEnd"/>
      <w:r w:rsidRPr="00D2710D">
        <w:rPr>
          <w:lang w:val="ru-RU"/>
        </w:rPr>
        <w:t>.</w:t>
      </w:r>
    </w:p>
    <w:p w14:paraId="37424F80" w14:textId="2F5E63A2" w:rsidR="00C276EA" w:rsidRPr="00D2710D" w:rsidRDefault="00C276EA" w:rsidP="00315A2B">
      <w:pPr>
        <w:pStyle w:val="TNR"/>
        <w:rPr>
          <w:lang w:val="ru-RU"/>
        </w:rPr>
      </w:pPr>
      <w:r w:rsidRPr="00D2710D">
        <w:rPr>
          <w:lang w:val="ru-RU"/>
        </w:rPr>
        <w:t xml:space="preserve">При регистрации пользователя клиентское приложение передаёт данные (логин, электронная почта, пароль) на сервер. Сервер, в свою очередь, </w:t>
      </w:r>
      <w:r w:rsidRPr="00D2710D">
        <w:rPr>
          <w:lang w:val="ru-RU"/>
        </w:rPr>
        <w:lastRenderedPageBreak/>
        <w:t xml:space="preserve">взаимодействует с системой </w:t>
      </w:r>
      <w:proofErr w:type="spellStart"/>
      <w:r>
        <w:t>Keycloak</w:t>
      </w:r>
      <w:proofErr w:type="spellEnd"/>
      <w:r w:rsidRPr="00D2710D">
        <w:rPr>
          <w:lang w:val="ru-RU"/>
        </w:rPr>
        <w:t xml:space="preserve"> через административный </w:t>
      </w:r>
      <w:r>
        <w:t>API</w:t>
      </w:r>
      <w:r w:rsidRPr="00D2710D">
        <w:rPr>
          <w:lang w:val="ru-RU"/>
        </w:rPr>
        <w:t xml:space="preserve"> с использованием учётных данных администратора. В </w:t>
      </w:r>
      <w:proofErr w:type="spellStart"/>
      <w:r>
        <w:t>Keycloak</w:t>
      </w:r>
      <w:proofErr w:type="spellEnd"/>
      <w:r w:rsidRPr="00D2710D">
        <w:rPr>
          <w:lang w:val="ru-RU"/>
        </w:rPr>
        <w:t xml:space="preserve"> создаётся новый пользователь с указанными параметрами.</w:t>
      </w:r>
    </w:p>
    <w:p w14:paraId="7D22235D" w14:textId="2AB3B485" w:rsidR="00C276EA" w:rsidRPr="00D2710D" w:rsidRDefault="00C276EA" w:rsidP="00315A2B">
      <w:pPr>
        <w:pStyle w:val="TNR"/>
        <w:rPr>
          <w:lang w:val="ru-RU"/>
        </w:rPr>
      </w:pPr>
      <w:r w:rsidRPr="00315A2B">
        <w:rPr>
          <w:lang w:val="ru-RU"/>
        </w:rPr>
        <w:t xml:space="preserve">При выполнении авторизации пользователь вводит свои учетные данные, которые передаются на сервер. </w:t>
      </w:r>
      <w:r w:rsidRPr="00D2710D">
        <w:rPr>
          <w:lang w:val="ru-RU"/>
        </w:rPr>
        <w:t xml:space="preserve">Сервер инициирует запрос к </w:t>
      </w:r>
      <w:proofErr w:type="spellStart"/>
      <w:r>
        <w:t>Keycloak</w:t>
      </w:r>
      <w:proofErr w:type="spellEnd"/>
      <w:r w:rsidRPr="00D2710D">
        <w:rPr>
          <w:lang w:val="ru-RU"/>
        </w:rPr>
        <w:t xml:space="preserve"> от имени пользователя и получает </w:t>
      </w:r>
      <w:r>
        <w:t>JWT</w:t>
      </w:r>
      <w:r w:rsidRPr="00D2710D">
        <w:rPr>
          <w:lang w:val="ru-RU"/>
        </w:rPr>
        <w:t>-токен в случае успешной аутентификации. Полученный токен возвращается клиенту и используется для последующих запросов к защищённым ресурсам системы.</w:t>
      </w:r>
    </w:p>
    <w:p w14:paraId="031D150B" w14:textId="4B2108F0" w:rsidR="00C276EA" w:rsidRPr="00D2710D" w:rsidRDefault="00C276EA" w:rsidP="00315A2B">
      <w:pPr>
        <w:pStyle w:val="TNR"/>
        <w:rPr>
          <w:lang w:val="ru-RU"/>
        </w:rPr>
      </w:pPr>
      <w:r w:rsidRPr="00D2710D">
        <w:rPr>
          <w:lang w:val="ru-RU"/>
        </w:rPr>
        <w:t xml:space="preserve">При последующих обращениях клиента к серверу выполняется проверка валидности </w:t>
      </w:r>
      <w:r>
        <w:t>JWT</w:t>
      </w:r>
      <w:r w:rsidRPr="00D2710D">
        <w:rPr>
          <w:lang w:val="ru-RU"/>
        </w:rPr>
        <w:t>-токена. В случае успешной проверки пользователь получает доступ к функционалу системы. При отсутствии или истечении срока действия токена требуется повторная авторизация.</w:t>
      </w:r>
    </w:p>
    <w:p w14:paraId="2DD0BA2F" w14:textId="0DBCEC04" w:rsidR="00F66579" w:rsidRPr="00C276EA" w:rsidRDefault="00C276EA" w:rsidP="00315A2B">
      <w:pPr>
        <w:pStyle w:val="TNR"/>
        <w:rPr>
          <w:lang w:val="ru-BY"/>
        </w:rPr>
      </w:pPr>
      <w:r w:rsidRPr="00D2710D">
        <w:rPr>
          <w:lang w:val="ru-RU"/>
        </w:rPr>
        <w:t>Данный подход обеспечивает централизованное управление пользователями, безопасность хранения учетных данных и возможность масштабирования системы.</w:t>
      </w:r>
    </w:p>
    <w:p w14:paraId="3B83762A" w14:textId="77777777" w:rsidR="00F66579" w:rsidRDefault="00F66579" w:rsidP="00315A2B">
      <w:pPr>
        <w:pStyle w:val="30"/>
      </w:pPr>
      <w:r>
        <w:t>Алгоритм полного взаимодействия с карточками</w:t>
      </w:r>
    </w:p>
    <w:p w14:paraId="0F04BAA6" w14:textId="48062DB5" w:rsidR="002E7CE1" w:rsidRPr="00D2710D" w:rsidRDefault="002E7CE1" w:rsidP="00315A2B">
      <w:pPr>
        <w:pStyle w:val="TNR"/>
        <w:rPr>
          <w:lang w:val="ru-RU"/>
        </w:rPr>
      </w:pPr>
      <w:r w:rsidRPr="00D2710D">
        <w:rPr>
          <w:lang w:val="ru-RU"/>
        </w:rPr>
        <w:t>На рисунке 3.1</w:t>
      </w:r>
      <w:r w:rsidR="00315A2B" w:rsidRPr="00315A2B">
        <w:rPr>
          <w:lang w:val="ru-RU"/>
        </w:rPr>
        <w:t>9</w:t>
      </w:r>
      <w:r w:rsidRPr="00D2710D">
        <w:rPr>
          <w:lang w:val="ru-RU"/>
        </w:rPr>
        <w:t xml:space="preserve"> представлена схема подпроцесса формирования аналитических отчетов по расходам на стороне клиента и сервера. Пользователь выбирает период анализа и при необходимости задаёт фильтры, после чего отправляется запрос на сервер.</w:t>
      </w:r>
    </w:p>
    <w:p w14:paraId="1B4928B5" w14:textId="242458AE" w:rsidR="002E7CE1" w:rsidRPr="00D2710D" w:rsidRDefault="002E7CE1" w:rsidP="00315A2B">
      <w:pPr>
        <w:pStyle w:val="TNR"/>
        <w:rPr>
          <w:lang w:val="ru-RU"/>
        </w:rPr>
      </w:pPr>
      <w:r w:rsidRPr="00D2710D">
        <w:rPr>
          <w:lang w:val="ru-RU"/>
        </w:rPr>
        <w:t>Сервер получает данные из базы данных. При их отсутствии возвращается сообщение об ошибке. В случае наличия данных выполняется их обработка: для каждой операции определяется категория и временной интервал, проверяется наличие категории в отчете и добавляется сумма операции в соответствующую группу. Обработка выполняется циклически до завершения всех операций.</w:t>
      </w:r>
    </w:p>
    <w:p w14:paraId="3D5901F9" w14:textId="216AE0A2" w:rsidR="00F66579" w:rsidRPr="00D2710D" w:rsidRDefault="002E7CE1" w:rsidP="00315A2B">
      <w:pPr>
        <w:pStyle w:val="TNR"/>
        <w:rPr>
          <w:lang w:val="ru-RU"/>
        </w:rPr>
      </w:pPr>
      <w:r w:rsidRPr="00D2710D">
        <w:rPr>
          <w:lang w:val="ru-RU"/>
        </w:rPr>
        <w:t>После этого рассчитываются итоговые значения доходов и расходов, формируются агрегированные данные и передаются на клиент, где отображаются в виде графиков и диаграмм</w:t>
      </w:r>
      <w:r w:rsidR="00F66579" w:rsidRPr="00D2710D">
        <w:rPr>
          <w:lang w:val="ru-RU"/>
        </w:rPr>
        <w:t>.</w:t>
      </w:r>
    </w:p>
    <w:p w14:paraId="1AAD89B2" w14:textId="77777777" w:rsidR="00F66579" w:rsidRPr="005D42F8" w:rsidRDefault="00F66579" w:rsidP="00F66579">
      <w:pPr>
        <w:pStyle w:val="af1"/>
      </w:pPr>
    </w:p>
    <w:p w14:paraId="0E883C25" w14:textId="77777777" w:rsidR="00F66579" w:rsidRDefault="00F66579" w:rsidP="00F66579">
      <w:pPr>
        <w:pStyle w:val="af1"/>
      </w:pPr>
    </w:p>
    <w:p w14:paraId="1B78200D" w14:textId="39559588" w:rsidR="00F66579" w:rsidRDefault="002E7CE1" w:rsidP="00F66579">
      <w:pPr>
        <w:pStyle w:val="af9"/>
        <w:jc w:val="both"/>
      </w:pPr>
      <w:r>
        <w:object w:dxaOrig="12301" w:dyaOrig="15916" w14:anchorId="2E39A002">
          <v:shape id="_x0000_i1027" type="#_x0000_t75" style="width:442.5pt;height:571.5pt" o:ole="">
            <v:imagedata r:id="rId23" o:title=""/>
          </v:shape>
          <o:OLEObject Type="Embed" ProgID="Visio.Drawing.15" ShapeID="_x0000_i1027" DrawAspect="Content" ObjectID="_1835990249" r:id="rId24"/>
        </w:object>
      </w:r>
    </w:p>
    <w:p w14:paraId="6A724692" w14:textId="77777777" w:rsidR="00F66579" w:rsidRDefault="00F66579" w:rsidP="00F66579">
      <w:pPr>
        <w:pStyle w:val="af9"/>
      </w:pPr>
    </w:p>
    <w:p w14:paraId="4DCE635F" w14:textId="3C22079C" w:rsidR="00F66579" w:rsidRDefault="00F66579" w:rsidP="00F66579">
      <w:pPr>
        <w:pStyle w:val="a4"/>
      </w:pPr>
      <w:r>
        <w:t xml:space="preserve">Схема подпроцесса </w:t>
      </w:r>
      <w:r w:rsidRPr="005D42F8">
        <w:t>полного взаимодействия с карточками</w:t>
      </w:r>
    </w:p>
    <w:p w14:paraId="01C7039D" w14:textId="77777777" w:rsidR="00F66579" w:rsidRDefault="00F66579" w:rsidP="00315A2B">
      <w:pPr>
        <w:pStyle w:val="30"/>
      </w:pPr>
      <w:r>
        <w:t>Общий принцип алгоритмов</w:t>
      </w:r>
    </w:p>
    <w:bookmarkEnd w:id="2"/>
    <w:p w14:paraId="0BB844CB" w14:textId="1D8F6D3E" w:rsidR="002E7CE1" w:rsidRPr="00D2710D" w:rsidRDefault="002E7CE1" w:rsidP="00315A2B">
      <w:pPr>
        <w:pStyle w:val="TNR"/>
        <w:rPr>
          <w:lang w:val="ru-RU"/>
        </w:rPr>
      </w:pPr>
      <w:r w:rsidRPr="00D2710D">
        <w:rPr>
          <w:lang w:val="ru-RU"/>
        </w:rPr>
        <w:t xml:space="preserve">Большинство алгоритмов, реализованных в разрабатываемом веб-приложении, имеют схожую структуру и соответствуют паттерну </w:t>
      </w:r>
      <w:r>
        <w:t>CRUD</w:t>
      </w:r>
      <w:r w:rsidRPr="00D2710D">
        <w:rPr>
          <w:lang w:val="ru-RU"/>
        </w:rPr>
        <w:t xml:space="preserve"> (</w:t>
      </w:r>
      <w:r>
        <w:t>Create</w:t>
      </w:r>
      <w:r w:rsidRPr="00D2710D">
        <w:rPr>
          <w:lang w:val="ru-RU"/>
        </w:rPr>
        <w:t xml:space="preserve">, </w:t>
      </w:r>
      <w:r>
        <w:t>Read</w:t>
      </w:r>
      <w:r w:rsidRPr="00D2710D">
        <w:rPr>
          <w:lang w:val="ru-RU"/>
        </w:rPr>
        <w:t xml:space="preserve">, </w:t>
      </w:r>
      <w:r>
        <w:t>Update</w:t>
      </w:r>
      <w:r w:rsidRPr="00D2710D">
        <w:rPr>
          <w:lang w:val="ru-RU"/>
        </w:rPr>
        <w:t xml:space="preserve">, </w:t>
      </w:r>
      <w:r>
        <w:t>Delete</w:t>
      </w:r>
      <w:r w:rsidRPr="00D2710D">
        <w:rPr>
          <w:lang w:val="ru-RU"/>
        </w:rPr>
        <w:t xml:space="preserve">). Основные сущности системы, особенно на </w:t>
      </w:r>
      <w:r w:rsidRPr="00D2710D">
        <w:rPr>
          <w:lang w:val="ru-RU"/>
        </w:rPr>
        <w:lastRenderedPageBreak/>
        <w:t>серверной стороне, проходят стандартные этапы жизненного цикла, включающие создание, чтение, обновление и удаление данных.</w:t>
      </w:r>
    </w:p>
    <w:p w14:paraId="5D3A80D9" w14:textId="405EE19C" w:rsidR="002E7CE1" w:rsidRPr="00D2710D" w:rsidRDefault="002E7CE1" w:rsidP="00315A2B">
      <w:pPr>
        <w:pStyle w:val="TNR"/>
        <w:rPr>
          <w:lang w:val="ru-RU"/>
        </w:rPr>
      </w:pPr>
      <w:r w:rsidRPr="00315A2B">
        <w:rPr>
          <w:lang w:val="ru-RU"/>
        </w:rPr>
        <w:t xml:space="preserve">Алгоритмы клиентской части приложения ориентированы на обработку пользовательских действий, отображение данных, а также передачу запросов на сервер. </w:t>
      </w:r>
      <w:r w:rsidRPr="00D2710D">
        <w:rPr>
          <w:lang w:val="ru-RU"/>
        </w:rPr>
        <w:t>Кроме того, реализуются механизмы взаимодействия с локальным состоянием приложения и обмена данными между компонентами.</w:t>
      </w:r>
    </w:p>
    <w:p w14:paraId="09FCB1F3" w14:textId="32B5C4C6" w:rsidR="00F66579" w:rsidRPr="00D2710D" w:rsidRDefault="002E7CE1" w:rsidP="00315A2B">
      <w:pPr>
        <w:pStyle w:val="TNR"/>
        <w:rPr>
          <w:lang w:val="ru-RU"/>
        </w:rPr>
      </w:pPr>
      <w:r w:rsidRPr="00D2710D">
        <w:rPr>
          <w:lang w:val="ru-RU"/>
        </w:rPr>
        <w:t>В связи с высокой степенью повторяемости и унификации данных процессов для различных сущностей системы, соответствующие алгоритмы имеют типовую структуру и реализуются по единым принципам.</w:t>
      </w:r>
    </w:p>
    <w:p w14:paraId="024AA6E4" w14:textId="0B5C2523" w:rsidR="008A2EF8" w:rsidRDefault="008A2EF8">
      <w:pPr>
        <w:spacing w:after="160" w:line="259" w:lineRule="auto"/>
        <w:jc w:val="left"/>
      </w:pPr>
      <w:r>
        <w:br w:type="page"/>
      </w:r>
    </w:p>
    <w:p w14:paraId="2948D3CD" w14:textId="1AA96A36" w:rsidR="008A2EF8" w:rsidRPr="008A2EF8" w:rsidRDefault="008A2EF8" w:rsidP="008A2EF8">
      <w:pPr>
        <w:pStyle w:val="affb"/>
        <w:rPr>
          <w:lang w:val="ru-RU" w:eastAsia="ru-RU"/>
        </w:rPr>
      </w:pPr>
      <w:r>
        <w:rPr>
          <w:lang w:val="ru-RU" w:eastAsia="ru-RU"/>
        </w:rPr>
        <w:lastRenderedPageBreak/>
        <w:t>Заключение</w:t>
      </w:r>
    </w:p>
    <w:p w14:paraId="7DF171A5" w14:textId="6E683EC3" w:rsidR="00D2710D" w:rsidRPr="00D2710D" w:rsidRDefault="00D2710D" w:rsidP="00D2710D">
      <w:pPr>
        <w:pStyle w:val="TNR"/>
        <w:rPr>
          <w:lang w:val="ru-RU" w:eastAsia="ru-RU"/>
        </w:rPr>
      </w:pPr>
      <w:r w:rsidRPr="00D2710D">
        <w:rPr>
          <w:lang w:val="ru-RU" w:eastAsia="ru-RU"/>
        </w:rPr>
        <w:t>В рамках преддипломной практики были получены и обоснованы основные результаты, необходимые для дальнейшей разработки дипломного проекта, направленного на повышение эффективности управления личными финансами пользователя за счёт создания системы анализа и оптимизации персональных расходов.</w:t>
      </w:r>
    </w:p>
    <w:p w14:paraId="011FE243" w14:textId="303CA2CC" w:rsidR="00D2710D" w:rsidRPr="00D2710D" w:rsidRDefault="00D2710D" w:rsidP="00D2710D">
      <w:pPr>
        <w:pStyle w:val="TNR"/>
        <w:rPr>
          <w:lang w:val="ru-RU" w:eastAsia="ru-RU"/>
        </w:rPr>
      </w:pPr>
      <w:r w:rsidRPr="00D2710D">
        <w:rPr>
          <w:lang w:val="ru-RU" w:eastAsia="ru-RU"/>
        </w:rPr>
        <w:t>В ходе выполнения практики был проведён анализ предметной области, информационных источников и существующих программных решений. Это позволило выявить их основные особенности, преимущества и недостатки, а также определить направления совершенствования разрабатываемой системы.</w:t>
      </w:r>
    </w:p>
    <w:p w14:paraId="5C0BE259" w14:textId="213E2B93" w:rsidR="00D2710D" w:rsidRPr="00D2710D" w:rsidRDefault="00D2710D" w:rsidP="00D2710D">
      <w:pPr>
        <w:pStyle w:val="TNR"/>
        <w:rPr>
          <w:lang w:val="ru-RU" w:eastAsia="ru-RU"/>
        </w:rPr>
      </w:pPr>
      <w:r w:rsidRPr="00D2710D">
        <w:rPr>
          <w:lang w:val="ru-RU" w:eastAsia="ru-RU"/>
        </w:rPr>
        <w:t>На основе проведённого анализа было разработано задание на дипломное проектирование и сформировано техническое задание на разработку программного средства. Кроме того, выполнен анализ требований к системе и определены функциональные требования, обеспечивающие реализацию основных возможностей по учёту и анализу персональных расходов.</w:t>
      </w:r>
    </w:p>
    <w:p w14:paraId="02357105" w14:textId="691A7A78" w:rsidR="00D2710D" w:rsidRPr="00D2710D" w:rsidRDefault="00D2710D" w:rsidP="00D2710D">
      <w:pPr>
        <w:pStyle w:val="TNR"/>
        <w:rPr>
          <w:lang w:val="ru-RU" w:eastAsia="ru-RU"/>
        </w:rPr>
      </w:pPr>
      <w:r w:rsidRPr="00D2710D">
        <w:rPr>
          <w:lang w:val="ru-RU" w:eastAsia="ru-RU"/>
        </w:rPr>
        <w:t>В рамках практики также было выполнено проектирование архитектуры программного средства, определены его основные компоненты и их взаимодействие. Разработан обобщённый алгоритм функционирования системы, а также алгоритмы отдельных модулей, обеспечивающих обработку и анализ финансовых данных.</w:t>
      </w:r>
    </w:p>
    <w:p w14:paraId="6CA0983B" w14:textId="37D94627" w:rsidR="00D2710D" w:rsidRPr="00D2710D" w:rsidRDefault="00D2710D" w:rsidP="00D2710D">
      <w:pPr>
        <w:pStyle w:val="TNR"/>
        <w:rPr>
          <w:lang w:val="ru-RU" w:eastAsia="ru-RU"/>
        </w:rPr>
      </w:pPr>
      <w:r w:rsidRPr="00D2710D">
        <w:rPr>
          <w:lang w:val="ru-RU" w:eastAsia="ru-RU"/>
        </w:rPr>
        <w:t>Результатом преддипломной практики является подготовленная основа для дипломного проекта, представленная в виде первых трёх разделов пояснительной записки. В первом разделе выполнен анализ предметной области и сформированы требования к системе. Во втором разделе разработана архитектура программного средства. В третьем разделе описаны основные аспекты реализации и алгоритмического обеспечения системы.</w:t>
      </w:r>
    </w:p>
    <w:p w14:paraId="5CB79F03" w14:textId="67FCF5A2" w:rsidR="00DE4C11" w:rsidRPr="00D2710D" w:rsidRDefault="00D2710D" w:rsidP="00D2710D">
      <w:pPr>
        <w:pStyle w:val="TNR"/>
        <w:rPr>
          <w:rFonts w:eastAsia="Times New Roman"/>
          <w:bCs/>
          <w:lang w:val="ru-RU"/>
        </w:rPr>
      </w:pPr>
      <w:r w:rsidRPr="00D2710D">
        <w:rPr>
          <w:lang w:val="ru-RU" w:eastAsia="ru-RU"/>
        </w:rPr>
        <w:t>Таким образом, цель преддипломной практики достигнута, а полученные результаты обеспечивают необходимую базу для последующей реализации и завершения дипломного проекта.</w:t>
      </w:r>
      <w:r w:rsidR="008A2EF8" w:rsidRPr="00D2710D">
        <w:rPr>
          <w:rFonts w:eastAsia="Times New Roman"/>
          <w:bCs/>
          <w:lang w:val="ru-RU"/>
        </w:rPr>
        <w:br w:type="page"/>
      </w:r>
    </w:p>
    <w:p w14:paraId="11DB4B2F" w14:textId="77777777" w:rsidR="00DE4C11" w:rsidRPr="00367930" w:rsidRDefault="00DE4C11" w:rsidP="00DE4C11">
      <w:pPr>
        <w:pStyle w:val="affb"/>
        <w:rPr>
          <w:lang w:val="ru-RU" w:eastAsia="ru-RU"/>
        </w:rPr>
      </w:pPr>
      <w:bookmarkStart w:id="12" w:name="_Toc198743893"/>
      <w:r>
        <w:rPr>
          <w:lang w:val="ru-RU" w:eastAsia="ru-RU"/>
        </w:rPr>
        <w:lastRenderedPageBreak/>
        <w:t>Список литературных источников</w:t>
      </w:r>
      <w:bookmarkEnd w:id="12"/>
    </w:p>
    <w:p w14:paraId="2DB3EE0B" w14:textId="5FC5E326" w:rsidR="00DE4C11" w:rsidRPr="00D15D74" w:rsidRDefault="00DE4C11" w:rsidP="008A2EF8">
      <w:pPr>
        <w:pStyle w:val="a2"/>
      </w:pPr>
      <w:r w:rsidRPr="00D15D74">
        <w:rPr>
          <w:lang w:val="en-US"/>
        </w:rPr>
        <w:t>Personal Finance Apps Market Size, Share &amp; Trends Analysis Report [</w:t>
      </w:r>
      <w:r w:rsidRPr="00451FFD">
        <w:t>Электронный</w:t>
      </w:r>
      <w:r w:rsidRPr="00D15D74">
        <w:rPr>
          <w:lang w:val="en-US"/>
        </w:rPr>
        <w:t xml:space="preserve"> </w:t>
      </w:r>
      <w:r w:rsidRPr="00451FFD">
        <w:t>ресурс</w:t>
      </w:r>
      <w:r w:rsidRPr="00D15D74">
        <w:rPr>
          <w:lang w:val="en-US"/>
        </w:rPr>
        <w:t xml:space="preserve">].  </w:t>
      </w:r>
      <w:r w:rsidRPr="00D15D74">
        <w:t xml:space="preserve">–  </w:t>
      </w:r>
      <w:r w:rsidRPr="00451FFD">
        <w:t>Электронные</w:t>
      </w:r>
      <w:r w:rsidRPr="00D15D74">
        <w:t xml:space="preserve"> </w:t>
      </w:r>
      <w:r w:rsidRPr="00451FFD">
        <w:t>данные</w:t>
      </w:r>
      <w:r w:rsidRPr="00D15D74">
        <w:t xml:space="preserve"> – </w:t>
      </w:r>
      <w:r w:rsidRPr="00451FFD">
        <w:t>Режим</w:t>
      </w:r>
      <w:r w:rsidRPr="00D15D74">
        <w:t xml:space="preserve"> </w:t>
      </w:r>
      <w:proofErr w:type="gramStart"/>
      <w:r w:rsidRPr="00451FFD">
        <w:t>доступа</w:t>
      </w:r>
      <w:r>
        <w:t xml:space="preserve"> </w:t>
      </w:r>
      <w:r w:rsidRPr="00D15D74">
        <w:t>:</w:t>
      </w:r>
      <w:proofErr w:type="gramEnd"/>
      <w:r w:rsidRPr="00D15D74">
        <w:t xml:space="preserve"> </w:t>
      </w:r>
      <w:r w:rsidRPr="00D15D74">
        <w:rPr>
          <w:lang w:val="en-US"/>
        </w:rPr>
        <w:t>https</w:t>
      </w:r>
      <w:r w:rsidRPr="00D15D74">
        <w:t>://</w:t>
      </w:r>
      <w:r w:rsidR="008A2EF8">
        <w:t xml:space="preserve"> </w:t>
      </w:r>
      <w:r w:rsidRPr="00D15D74">
        <w:rPr>
          <w:lang w:val="en-US"/>
        </w:rPr>
        <w:t>www</w:t>
      </w:r>
      <w:r w:rsidRPr="00D15D74">
        <w:t>.</w:t>
      </w:r>
      <w:proofErr w:type="spellStart"/>
      <w:r w:rsidRPr="00D15D74">
        <w:rPr>
          <w:lang w:val="en-US"/>
        </w:rPr>
        <w:t>zionmarketresearch</w:t>
      </w:r>
      <w:proofErr w:type="spellEnd"/>
      <w:r w:rsidRPr="00D15D74">
        <w:t>.</w:t>
      </w:r>
      <w:r w:rsidRPr="00D15D74">
        <w:rPr>
          <w:lang w:val="en-US"/>
        </w:rPr>
        <w:t>com</w:t>
      </w:r>
      <w:r w:rsidRPr="00D15D74">
        <w:t>/</w:t>
      </w:r>
      <w:r w:rsidRPr="00D15D74">
        <w:rPr>
          <w:lang w:val="en-US"/>
        </w:rPr>
        <w:t>report</w:t>
      </w:r>
      <w:r w:rsidRPr="00D15D74">
        <w:t>/</w:t>
      </w:r>
      <w:r w:rsidRPr="00D15D74">
        <w:rPr>
          <w:lang w:val="en-US"/>
        </w:rPr>
        <w:t>personal</w:t>
      </w:r>
      <w:r w:rsidRPr="00D15D74">
        <w:t>-</w:t>
      </w:r>
      <w:r w:rsidRPr="00D15D74">
        <w:rPr>
          <w:lang w:val="en-US"/>
        </w:rPr>
        <w:t>finance</w:t>
      </w:r>
      <w:r w:rsidRPr="00D15D74">
        <w:t>-</w:t>
      </w:r>
      <w:r w:rsidRPr="00D15D74">
        <w:rPr>
          <w:lang w:val="en-US"/>
        </w:rPr>
        <w:t>apps</w:t>
      </w:r>
      <w:r w:rsidRPr="00D15D74">
        <w:t>-</w:t>
      </w:r>
      <w:r w:rsidRPr="00D15D74">
        <w:rPr>
          <w:lang w:val="en-US"/>
        </w:rPr>
        <w:t>market</w:t>
      </w:r>
    </w:p>
    <w:p w14:paraId="6ABFE559" w14:textId="77777777" w:rsidR="00DE4C11" w:rsidRDefault="00DE4C11" w:rsidP="008A2EF8">
      <w:pPr>
        <w:pStyle w:val="a2"/>
      </w:pPr>
      <w:r>
        <w:t xml:space="preserve">Personal Finance </w:t>
      </w:r>
      <w:proofErr w:type="spellStart"/>
      <w:r>
        <w:t>App</w:t>
      </w:r>
      <w:proofErr w:type="spellEnd"/>
      <w:r>
        <w:t xml:space="preserve"> Industry </w:t>
      </w:r>
      <w:proofErr w:type="spellStart"/>
      <w:r>
        <w:t>Statistics</w:t>
      </w:r>
      <w:proofErr w:type="spellEnd"/>
      <w:r>
        <w:t xml:space="preserve"> 2025 // </w:t>
      </w:r>
      <w:proofErr w:type="spellStart"/>
      <w:r>
        <w:t>CoinLaw</w:t>
      </w:r>
      <w:proofErr w:type="spellEnd"/>
      <w:r w:rsidRPr="00AF4C23">
        <w:t xml:space="preserve"> [</w:t>
      </w:r>
      <w:r>
        <w:t>Электронный ресурс</w:t>
      </w:r>
      <w:r w:rsidRPr="00AF4C23">
        <w:t>]</w:t>
      </w:r>
      <w:r>
        <w:t xml:space="preserve">. – Электронные данные – Режим </w:t>
      </w:r>
      <w:proofErr w:type="gramStart"/>
      <w:r>
        <w:t>доступа</w:t>
      </w:r>
      <w:r w:rsidRPr="00AF4C23">
        <w:t xml:space="preserve"> :</w:t>
      </w:r>
      <w:proofErr w:type="gramEnd"/>
      <w:r w:rsidRPr="00AF4C23">
        <w:t xml:space="preserve"> </w:t>
      </w:r>
      <w:r w:rsidRPr="00D15D74">
        <w:t>https://coinlaw.io/personal-finance-app-industry-statistics/</w:t>
      </w:r>
    </w:p>
    <w:p w14:paraId="5ECE80DD" w14:textId="7601EC0A" w:rsidR="00DE4C11" w:rsidRPr="008A2EF8" w:rsidRDefault="00DE4C11" w:rsidP="008A2EF8">
      <w:pPr>
        <w:pStyle w:val="a2"/>
        <w:rPr>
          <w:lang w:val="en-US"/>
        </w:rPr>
      </w:pPr>
      <w:r w:rsidRPr="008A2EF8">
        <w:rPr>
          <w:lang w:val="en-US"/>
        </w:rPr>
        <w:t>Personal Finance Mobile App Market Research Report [</w:t>
      </w:r>
      <w:r>
        <w:t>Электронный</w:t>
      </w:r>
      <w:r w:rsidRPr="008A2EF8">
        <w:rPr>
          <w:lang w:val="en-US"/>
        </w:rPr>
        <w:t xml:space="preserve"> </w:t>
      </w:r>
      <w:r>
        <w:t>ресурс</w:t>
      </w:r>
      <w:r w:rsidRPr="008A2EF8">
        <w:rPr>
          <w:lang w:val="en-US"/>
        </w:rPr>
        <w:t xml:space="preserve">]. – </w:t>
      </w:r>
      <w:r>
        <w:t>Электронные</w:t>
      </w:r>
      <w:r w:rsidRPr="008A2EF8">
        <w:rPr>
          <w:lang w:val="en-US"/>
        </w:rPr>
        <w:t xml:space="preserve"> </w:t>
      </w:r>
      <w:r>
        <w:t>данные</w:t>
      </w:r>
      <w:r w:rsidRPr="008A2EF8">
        <w:rPr>
          <w:lang w:val="en-US"/>
        </w:rPr>
        <w:t xml:space="preserve"> – </w:t>
      </w:r>
      <w:r>
        <w:t>Режим</w:t>
      </w:r>
      <w:r w:rsidRPr="008A2EF8">
        <w:rPr>
          <w:lang w:val="en-US"/>
        </w:rPr>
        <w:t xml:space="preserve"> </w:t>
      </w:r>
      <w:proofErr w:type="gramStart"/>
      <w:r>
        <w:t>доступа</w:t>
      </w:r>
      <w:r w:rsidRPr="008A2EF8">
        <w:rPr>
          <w:lang w:val="en-US"/>
        </w:rPr>
        <w:t xml:space="preserve"> :</w:t>
      </w:r>
      <w:proofErr w:type="gramEnd"/>
      <w:r w:rsidRPr="008A2EF8">
        <w:rPr>
          <w:lang w:val="en-US"/>
        </w:rPr>
        <w:t xml:space="preserve"> </w:t>
      </w:r>
      <w:hyperlink r:id="rId25" w:history="1">
        <w:r w:rsidR="008A2EF8" w:rsidRPr="008A2EF8">
          <w:rPr>
            <w:rStyle w:val="ad"/>
            <w:lang w:val="en-US"/>
          </w:rPr>
          <w:t>https://www</w:t>
        </w:r>
      </w:hyperlink>
      <w:r w:rsidRPr="008A2EF8">
        <w:rPr>
          <w:lang w:val="en-US"/>
        </w:rPr>
        <w:t>.</w:t>
      </w:r>
      <w:r w:rsidR="008A2EF8" w:rsidRPr="008A2EF8">
        <w:rPr>
          <w:lang w:val="en-US"/>
        </w:rPr>
        <w:t xml:space="preserve"> </w:t>
      </w:r>
      <w:r w:rsidRPr="008A2EF8">
        <w:rPr>
          <w:lang w:val="en-US"/>
        </w:rPr>
        <w:t>marketresearchfuture.com/reports/personal-finance-mobile-app-market-22409</w:t>
      </w:r>
    </w:p>
    <w:p w14:paraId="33328FF4" w14:textId="77777777" w:rsidR="00DE4C11" w:rsidRDefault="00DE4C11" w:rsidP="008A2EF8">
      <w:pPr>
        <w:pStyle w:val="a2"/>
      </w:pPr>
      <w:proofErr w:type="spellStart"/>
      <w:r>
        <w:t>Davenport</w:t>
      </w:r>
      <w:proofErr w:type="spellEnd"/>
      <w:r>
        <w:t xml:space="preserve"> T., Harris J. </w:t>
      </w:r>
      <w:proofErr w:type="spellStart"/>
      <w:r>
        <w:rPr>
          <w:rStyle w:val="aff3"/>
        </w:rPr>
        <w:t>Competing</w:t>
      </w:r>
      <w:proofErr w:type="spellEnd"/>
      <w:r>
        <w:rPr>
          <w:rStyle w:val="aff3"/>
        </w:rPr>
        <w:t xml:space="preserve"> </w:t>
      </w:r>
      <w:proofErr w:type="spellStart"/>
      <w:r>
        <w:rPr>
          <w:rStyle w:val="aff3"/>
        </w:rPr>
        <w:t>on</w:t>
      </w:r>
      <w:proofErr w:type="spellEnd"/>
      <w:r>
        <w:rPr>
          <w:rStyle w:val="aff3"/>
        </w:rPr>
        <w:t xml:space="preserve"> Analytics</w:t>
      </w:r>
      <w:r w:rsidRPr="00AF4C23">
        <w:t xml:space="preserve"> [</w:t>
      </w:r>
      <w:r>
        <w:t>Электронный ресурс</w:t>
      </w:r>
      <w:r w:rsidRPr="00AF4C23">
        <w:t xml:space="preserve">]. </w:t>
      </w:r>
      <w:r>
        <w:t>–</w:t>
      </w:r>
      <w:r w:rsidRPr="00AF4C23">
        <w:t xml:space="preserve"> </w:t>
      </w:r>
      <w:r>
        <w:t xml:space="preserve">Электронные данные – Режим </w:t>
      </w:r>
      <w:proofErr w:type="gramStart"/>
      <w:r>
        <w:t>доступа</w:t>
      </w:r>
      <w:r w:rsidRPr="00AF4C23">
        <w:t xml:space="preserve"> :</w:t>
      </w:r>
      <w:proofErr w:type="gramEnd"/>
      <w:r w:rsidRPr="00AF4C23">
        <w:t xml:space="preserve"> </w:t>
      </w:r>
      <w:r>
        <w:t>https://hbr.org/product/competing-on-analytics-updated-with-a-new-introduction/10257-PBK-ENG</w:t>
      </w:r>
    </w:p>
    <w:p w14:paraId="35C94C2C" w14:textId="4642EBB8" w:rsidR="00DE4C11" w:rsidRPr="008A2EF8" w:rsidRDefault="00DE4C11" w:rsidP="008A2EF8">
      <w:pPr>
        <w:pStyle w:val="a2"/>
        <w:rPr>
          <w:lang w:val="en-US"/>
        </w:rPr>
      </w:pPr>
      <w:r w:rsidRPr="008A2EF8">
        <w:rPr>
          <w:lang w:val="en-US"/>
        </w:rPr>
        <w:t xml:space="preserve">Han J., </w:t>
      </w:r>
      <w:proofErr w:type="spellStart"/>
      <w:r w:rsidRPr="008A2EF8">
        <w:rPr>
          <w:lang w:val="en-US"/>
        </w:rPr>
        <w:t>Kamber</w:t>
      </w:r>
      <w:proofErr w:type="spellEnd"/>
      <w:r w:rsidRPr="008A2EF8">
        <w:rPr>
          <w:lang w:val="en-US"/>
        </w:rPr>
        <w:t xml:space="preserve"> M., Pei J. </w:t>
      </w:r>
      <w:r w:rsidRPr="008A2EF8">
        <w:rPr>
          <w:rStyle w:val="aff3"/>
          <w:lang w:val="en-US"/>
        </w:rPr>
        <w:t>Data Mining: Concepts and Techniques</w:t>
      </w:r>
      <w:r w:rsidRPr="008A2EF8">
        <w:rPr>
          <w:lang w:val="en-US"/>
        </w:rPr>
        <w:t xml:space="preserve"> [</w:t>
      </w:r>
      <w:r>
        <w:t>Электронный</w:t>
      </w:r>
      <w:r w:rsidRPr="008A2EF8">
        <w:rPr>
          <w:lang w:val="en-US"/>
        </w:rPr>
        <w:t xml:space="preserve"> </w:t>
      </w:r>
      <w:r>
        <w:t>ресурс</w:t>
      </w:r>
      <w:r w:rsidRPr="008A2EF8">
        <w:rPr>
          <w:lang w:val="en-US"/>
        </w:rPr>
        <w:t xml:space="preserve">]. – </w:t>
      </w:r>
      <w:r>
        <w:t>Электронные</w:t>
      </w:r>
      <w:r w:rsidRPr="008A2EF8">
        <w:rPr>
          <w:lang w:val="en-US"/>
        </w:rPr>
        <w:t xml:space="preserve"> </w:t>
      </w:r>
      <w:r>
        <w:t>данные</w:t>
      </w:r>
      <w:r w:rsidRPr="008A2EF8">
        <w:rPr>
          <w:lang w:val="en-US"/>
        </w:rPr>
        <w:t xml:space="preserve"> – </w:t>
      </w:r>
      <w:r>
        <w:t>Режим</w:t>
      </w:r>
      <w:r w:rsidRPr="008A2EF8">
        <w:rPr>
          <w:lang w:val="en-US"/>
        </w:rPr>
        <w:t xml:space="preserve"> </w:t>
      </w:r>
      <w:proofErr w:type="gramStart"/>
      <w:r>
        <w:t>доступа</w:t>
      </w:r>
      <w:r w:rsidRPr="008A2EF8">
        <w:rPr>
          <w:lang w:val="en-US"/>
        </w:rPr>
        <w:t xml:space="preserve"> :</w:t>
      </w:r>
      <w:proofErr w:type="gramEnd"/>
      <w:r w:rsidRPr="008A2EF8">
        <w:rPr>
          <w:lang w:val="en-US"/>
        </w:rPr>
        <w:t xml:space="preserve"> </w:t>
      </w:r>
      <w:hyperlink r:id="rId26" w:history="1">
        <w:r w:rsidR="008A2EF8" w:rsidRPr="008A2EF8">
          <w:rPr>
            <w:rStyle w:val="ad"/>
            <w:lang w:val="en-US"/>
          </w:rPr>
          <w:t>https://www</w:t>
        </w:r>
      </w:hyperlink>
      <w:r w:rsidRPr="008A2EF8">
        <w:rPr>
          <w:lang w:val="en-US"/>
        </w:rPr>
        <w:t>.</w:t>
      </w:r>
      <w:r w:rsidR="008A2EF8" w:rsidRPr="008A2EF8">
        <w:rPr>
          <w:lang w:val="en-US"/>
        </w:rPr>
        <w:t xml:space="preserve"> </w:t>
      </w:r>
      <w:r w:rsidRPr="008A2EF8">
        <w:rPr>
          <w:lang w:val="en-US"/>
        </w:rPr>
        <w:t>sciencedirect.com/book/9780123814791/data-mining-concepts-and-techniques</w:t>
      </w:r>
    </w:p>
    <w:p w14:paraId="067C073C" w14:textId="77777777" w:rsidR="00DE4C11" w:rsidRDefault="00DE4C11" w:rsidP="008A2EF8">
      <w:pPr>
        <w:pStyle w:val="a2"/>
      </w:pPr>
      <w:r>
        <w:t xml:space="preserve">Nielsen J. </w:t>
      </w:r>
      <w:proofErr w:type="spellStart"/>
      <w:r>
        <w:rPr>
          <w:rStyle w:val="aff3"/>
        </w:rPr>
        <w:t>Usability</w:t>
      </w:r>
      <w:proofErr w:type="spellEnd"/>
      <w:r>
        <w:rPr>
          <w:rStyle w:val="aff3"/>
        </w:rPr>
        <w:t xml:space="preserve"> Engineering</w:t>
      </w:r>
      <w:r w:rsidRPr="00AF4C23">
        <w:t xml:space="preserve"> [</w:t>
      </w:r>
      <w:r>
        <w:t>Электронный ресурс</w:t>
      </w:r>
      <w:r w:rsidRPr="00AF4C23">
        <w:t xml:space="preserve">]. </w:t>
      </w:r>
      <w:r>
        <w:t>–</w:t>
      </w:r>
      <w:r w:rsidRPr="00AF4C23">
        <w:t xml:space="preserve"> </w:t>
      </w:r>
      <w:r>
        <w:t xml:space="preserve">Электронные данные – Режим </w:t>
      </w:r>
      <w:proofErr w:type="gramStart"/>
      <w:r>
        <w:t xml:space="preserve">доступа </w:t>
      </w:r>
      <w:r w:rsidRPr="00AF4C23">
        <w:t>:</w:t>
      </w:r>
      <w:proofErr w:type="gramEnd"/>
      <w:r w:rsidRPr="00AF4C23">
        <w:t xml:space="preserve"> </w:t>
      </w:r>
      <w:r w:rsidRPr="00D15D74">
        <w:t>https://www.nngroup.com/books/usability-engineering/</w:t>
      </w:r>
    </w:p>
    <w:p w14:paraId="5F2E34B4" w14:textId="77777777" w:rsidR="00DE4C11" w:rsidRPr="00D26A28" w:rsidRDefault="00DE4C11" w:rsidP="008A2EF8">
      <w:pPr>
        <w:pStyle w:val="a2"/>
      </w:pPr>
      <w:proofErr w:type="spellStart"/>
      <w:r>
        <w:t>Stallings</w:t>
      </w:r>
      <w:proofErr w:type="spellEnd"/>
      <w:r>
        <w:t xml:space="preserve"> W. </w:t>
      </w:r>
      <w:proofErr w:type="spellStart"/>
      <w:r>
        <w:rPr>
          <w:rStyle w:val="aff3"/>
        </w:rPr>
        <w:t>Cryptography</w:t>
      </w:r>
      <w:proofErr w:type="spellEnd"/>
      <w:r>
        <w:rPr>
          <w:rStyle w:val="aff3"/>
        </w:rPr>
        <w:t xml:space="preserve"> </w:t>
      </w:r>
      <w:proofErr w:type="spellStart"/>
      <w:r>
        <w:rPr>
          <w:rStyle w:val="aff3"/>
        </w:rPr>
        <w:t>and</w:t>
      </w:r>
      <w:proofErr w:type="spellEnd"/>
      <w:r>
        <w:rPr>
          <w:rStyle w:val="aff3"/>
        </w:rPr>
        <w:t xml:space="preserve"> Network Security</w:t>
      </w:r>
      <w:r w:rsidRPr="00D26A28">
        <w:t xml:space="preserve"> [Электронный ресурс]. – Электронный данные – Режим </w:t>
      </w:r>
      <w:proofErr w:type="gramStart"/>
      <w:r w:rsidRPr="00D26A28">
        <w:t>доступа :</w:t>
      </w:r>
      <w:proofErr w:type="gramEnd"/>
      <w:r w:rsidRPr="00D26A28">
        <w:t xml:space="preserve"> </w:t>
      </w:r>
      <w:r>
        <w:t>https://www.pearson.com/en-us/subject-catalog/p/cryptography-and-network-security-principles-and-practice</w:t>
      </w:r>
    </w:p>
    <w:p w14:paraId="0AA8C82B" w14:textId="77777777" w:rsidR="00DE4C11" w:rsidRPr="00D26A28" w:rsidRDefault="00DE4C11" w:rsidP="008A2EF8">
      <w:pPr>
        <w:pStyle w:val="a2"/>
        <w:rPr>
          <w:rStyle w:val="ad"/>
          <w:color w:val="000000" w:themeColor="text1"/>
        </w:rPr>
      </w:pPr>
      <w:r>
        <w:t xml:space="preserve">OECD. </w:t>
      </w:r>
      <w:proofErr w:type="spellStart"/>
      <w:r>
        <w:t>Digitalisation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Finance Report</w:t>
      </w:r>
      <w:r w:rsidRPr="00D26A28">
        <w:t xml:space="preserve"> [</w:t>
      </w:r>
      <w:proofErr w:type="spellStart"/>
      <w:r w:rsidRPr="00D26A28">
        <w:t>Электонный</w:t>
      </w:r>
      <w:proofErr w:type="spellEnd"/>
      <w:r w:rsidRPr="00D26A28">
        <w:t xml:space="preserve"> ресурс]. – Электронные данные – Режим </w:t>
      </w:r>
      <w:proofErr w:type="gramStart"/>
      <w:r w:rsidRPr="00D26A28">
        <w:t>доступа :</w:t>
      </w:r>
      <w:proofErr w:type="gramEnd"/>
      <w:r w:rsidRPr="00D26A28">
        <w:t xml:space="preserve"> </w:t>
      </w:r>
      <w:r w:rsidRPr="00D15D74">
        <w:t>https://www.oecd.org/</w:t>
      </w:r>
    </w:p>
    <w:p w14:paraId="0813C6E2" w14:textId="62C9E8A6" w:rsidR="00DE4C11" w:rsidRDefault="00DE4C11" w:rsidP="008A2EF8">
      <w:pPr>
        <w:pStyle w:val="a2"/>
      </w:pPr>
      <w:proofErr w:type="spellStart"/>
      <w:r>
        <w:t>TechEmpower</w:t>
      </w:r>
      <w:proofErr w:type="spellEnd"/>
      <w:r>
        <w:t xml:space="preserve">. Web Framework </w:t>
      </w:r>
      <w:proofErr w:type="spellStart"/>
      <w:r>
        <w:t>Benchmarks</w:t>
      </w:r>
      <w:proofErr w:type="spellEnd"/>
      <w:r w:rsidRPr="00D26A28">
        <w:t xml:space="preserve"> [</w:t>
      </w:r>
      <w:proofErr w:type="spellStart"/>
      <w:r w:rsidRPr="00D26A28">
        <w:t>Электонный</w:t>
      </w:r>
      <w:proofErr w:type="spellEnd"/>
      <w:r w:rsidRPr="00D26A28">
        <w:t xml:space="preserve"> ресурс]. – Электронные данные – Режим </w:t>
      </w:r>
      <w:proofErr w:type="gramStart"/>
      <w:r w:rsidRPr="00D26A28">
        <w:t>доступа :</w:t>
      </w:r>
      <w:proofErr w:type="gramEnd"/>
      <w:r w:rsidRPr="00D26A28">
        <w:t xml:space="preserve"> </w:t>
      </w:r>
      <w:hyperlink r:id="rId27" w:history="1">
        <w:r w:rsidR="008A2EF8" w:rsidRPr="00E764DC">
          <w:rPr>
            <w:rStyle w:val="ad"/>
          </w:rPr>
          <w:t>https://www</w:t>
        </w:r>
      </w:hyperlink>
      <w:r w:rsidRPr="00D15D74">
        <w:t>.</w:t>
      </w:r>
      <w:r w:rsidR="008A2EF8">
        <w:t xml:space="preserve"> </w:t>
      </w:r>
      <w:r w:rsidRPr="00D15D74">
        <w:t>techempower.com/</w:t>
      </w:r>
      <w:proofErr w:type="spellStart"/>
      <w:r w:rsidRPr="00D15D74">
        <w:t>benchmarks</w:t>
      </w:r>
      <w:proofErr w:type="spellEnd"/>
      <w:r w:rsidRPr="00D15D74">
        <w:t>/</w:t>
      </w:r>
    </w:p>
    <w:p w14:paraId="79C1747C" w14:textId="77777777" w:rsidR="00DE4C11" w:rsidRDefault="00DE4C11" w:rsidP="008A2EF8">
      <w:pPr>
        <w:pStyle w:val="a2"/>
      </w:pPr>
      <w:proofErr w:type="spellStart"/>
      <w:r>
        <w:t>Stack</w:t>
      </w:r>
      <w:proofErr w:type="spellEnd"/>
      <w:r>
        <w:t xml:space="preserve"> </w:t>
      </w:r>
      <w:proofErr w:type="spellStart"/>
      <w:r>
        <w:t>Overflow</w:t>
      </w:r>
      <w:proofErr w:type="spellEnd"/>
      <w:r>
        <w:t xml:space="preserve"> Developer Survey</w:t>
      </w:r>
      <w:r w:rsidRPr="00D26A28">
        <w:t xml:space="preserve"> [</w:t>
      </w:r>
      <w:proofErr w:type="spellStart"/>
      <w:r w:rsidRPr="00D26A28">
        <w:t>Электонный</w:t>
      </w:r>
      <w:proofErr w:type="spellEnd"/>
      <w:r w:rsidRPr="00D26A28">
        <w:t xml:space="preserve"> ресурс]. – Электронные данные – Режим </w:t>
      </w:r>
      <w:proofErr w:type="gramStart"/>
      <w:r w:rsidRPr="00D26A28">
        <w:t>доступа :</w:t>
      </w:r>
      <w:proofErr w:type="gramEnd"/>
      <w:r w:rsidRPr="00D26A28">
        <w:t xml:space="preserve"> </w:t>
      </w:r>
      <w:r w:rsidRPr="00D15D74">
        <w:rPr>
          <w:lang w:val="en-US"/>
        </w:rPr>
        <w:t>https</w:t>
      </w:r>
      <w:r w:rsidRPr="00D15D74">
        <w:t>://</w:t>
      </w:r>
      <w:r w:rsidRPr="00D15D74">
        <w:rPr>
          <w:lang w:val="en-US"/>
        </w:rPr>
        <w:t>survey</w:t>
      </w:r>
      <w:r w:rsidRPr="00D15D74">
        <w:t>.</w:t>
      </w:r>
      <w:proofErr w:type="spellStart"/>
      <w:r w:rsidRPr="00D15D74">
        <w:rPr>
          <w:lang w:val="en-US"/>
        </w:rPr>
        <w:t>stackoverflow</w:t>
      </w:r>
      <w:proofErr w:type="spellEnd"/>
      <w:r w:rsidRPr="00D15D74">
        <w:t>.</w:t>
      </w:r>
      <w:r w:rsidRPr="00D15D74">
        <w:rPr>
          <w:lang w:val="en-US"/>
        </w:rPr>
        <w:t>co</w:t>
      </w:r>
      <w:r w:rsidRPr="00D15D74">
        <w:t>/</w:t>
      </w:r>
    </w:p>
    <w:p w14:paraId="0D9EB595" w14:textId="2422AF0F" w:rsidR="00DE4C11" w:rsidRPr="00AF4C23" w:rsidRDefault="00DE4C11" w:rsidP="008A2EF8">
      <w:pPr>
        <w:pStyle w:val="a2"/>
      </w:pPr>
      <w:r>
        <w:t>TIOBE Index</w:t>
      </w:r>
      <w:r w:rsidRPr="00D26A28">
        <w:t xml:space="preserve"> [</w:t>
      </w:r>
      <w:proofErr w:type="spellStart"/>
      <w:r w:rsidRPr="00D26A28">
        <w:t>Электонный</w:t>
      </w:r>
      <w:proofErr w:type="spellEnd"/>
      <w:r w:rsidRPr="00D26A28">
        <w:t xml:space="preserve"> ресурс]. – Электронные данные – Режим </w:t>
      </w:r>
      <w:proofErr w:type="gramStart"/>
      <w:r w:rsidRPr="00D26A28">
        <w:t>доступа :</w:t>
      </w:r>
      <w:proofErr w:type="gramEnd"/>
      <w:r w:rsidRPr="00D26A28">
        <w:t xml:space="preserve"> </w:t>
      </w:r>
      <w:r>
        <w:t xml:space="preserve"> </w:t>
      </w:r>
      <w:r w:rsidRPr="00D15D74">
        <w:t>https://www.</w:t>
      </w:r>
      <w:r w:rsidR="008A2EF8">
        <w:t xml:space="preserve"> </w:t>
      </w:r>
      <w:r w:rsidRPr="00D15D74">
        <w:t>tiobe.com/</w:t>
      </w:r>
      <w:proofErr w:type="spellStart"/>
      <w:r w:rsidRPr="00D15D74">
        <w:t>tiobe-index</w:t>
      </w:r>
      <w:proofErr w:type="spellEnd"/>
      <w:r w:rsidRPr="00F021A8">
        <w:t>/</w:t>
      </w:r>
    </w:p>
    <w:p w14:paraId="1CA8C469" w14:textId="77777777" w:rsidR="00DE4C11" w:rsidRDefault="00DE4C11" w:rsidP="008A2EF8">
      <w:pPr>
        <w:pStyle w:val="a2"/>
      </w:pPr>
      <w:r>
        <w:t xml:space="preserve">Red Hat. </w:t>
      </w:r>
      <w:proofErr w:type="spellStart"/>
      <w:r>
        <w:t>Keycloak</w:t>
      </w:r>
      <w:proofErr w:type="spellEnd"/>
      <w:r>
        <w:t xml:space="preserve"> </w:t>
      </w:r>
      <w:proofErr w:type="spellStart"/>
      <w:r>
        <w:t>Overview</w:t>
      </w:r>
      <w:proofErr w:type="spellEnd"/>
      <w:r w:rsidRPr="00D26A28">
        <w:t xml:space="preserve"> [Электронный ресурс]. – Электронные данные – Режим </w:t>
      </w:r>
      <w:proofErr w:type="gramStart"/>
      <w:r w:rsidRPr="00D26A28">
        <w:t>доступа :</w:t>
      </w:r>
      <w:proofErr w:type="gramEnd"/>
      <w:r w:rsidRPr="00D26A28">
        <w:t xml:space="preserve"> </w:t>
      </w:r>
      <w:r w:rsidRPr="00D15D74">
        <w:t>https://www.keycloak.org/</w:t>
      </w:r>
    </w:p>
    <w:p w14:paraId="1183BB3A" w14:textId="77777777" w:rsidR="00DE4C11" w:rsidRPr="00D15D74" w:rsidRDefault="00DE4C11" w:rsidP="008A2EF8">
      <w:pPr>
        <w:pStyle w:val="a2"/>
      </w:pPr>
      <w:r>
        <w:t>DB-</w:t>
      </w:r>
      <w:proofErr w:type="spellStart"/>
      <w:r>
        <w:t>Engines</w:t>
      </w:r>
      <w:proofErr w:type="spellEnd"/>
      <w:r>
        <w:t xml:space="preserve"> </w:t>
      </w:r>
      <w:proofErr w:type="spellStart"/>
      <w:r>
        <w:t>Ranking</w:t>
      </w:r>
      <w:proofErr w:type="spellEnd"/>
      <w:r w:rsidRPr="00D15D74">
        <w:t xml:space="preserve"> [</w:t>
      </w:r>
      <w:r w:rsidRPr="00D26A28">
        <w:t>Электронный</w:t>
      </w:r>
      <w:r w:rsidRPr="00D15D74">
        <w:t xml:space="preserve"> </w:t>
      </w:r>
      <w:r w:rsidRPr="00D26A28">
        <w:t>ресурс</w:t>
      </w:r>
      <w:r w:rsidRPr="00D15D74">
        <w:t xml:space="preserve">]. – </w:t>
      </w:r>
      <w:r w:rsidRPr="00D26A28">
        <w:t>Электронные</w:t>
      </w:r>
      <w:r w:rsidRPr="00D15D74">
        <w:t xml:space="preserve"> </w:t>
      </w:r>
      <w:r w:rsidRPr="00D26A28">
        <w:t>данные</w:t>
      </w:r>
      <w:r w:rsidRPr="00D15D74">
        <w:t xml:space="preserve"> – </w:t>
      </w:r>
      <w:r w:rsidRPr="00D26A28">
        <w:t>Режим</w:t>
      </w:r>
      <w:r w:rsidRPr="00D15D74">
        <w:t xml:space="preserve"> </w:t>
      </w:r>
      <w:proofErr w:type="gramStart"/>
      <w:r w:rsidRPr="00D26A28">
        <w:t>доступа</w:t>
      </w:r>
      <w:r w:rsidRPr="00D15D74">
        <w:t xml:space="preserve"> :</w:t>
      </w:r>
      <w:proofErr w:type="gramEnd"/>
      <w:r w:rsidRPr="00D15D74">
        <w:t xml:space="preserve"> https://db-engines.com/en/ranking </w:t>
      </w:r>
    </w:p>
    <w:p w14:paraId="05B253B3" w14:textId="77D32299" w:rsidR="00DE4C11" w:rsidRPr="00F021A8" w:rsidRDefault="00DE4C11" w:rsidP="008A2EF8">
      <w:pPr>
        <w:pStyle w:val="a2"/>
        <w:rPr>
          <w:color w:val="000000" w:themeColor="text1"/>
        </w:rPr>
      </w:pPr>
      <w:proofErr w:type="spellStart"/>
      <w:r>
        <w:t>JetBrains</w:t>
      </w:r>
      <w:proofErr w:type="spellEnd"/>
      <w:r>
        <w:t xml:space="preserve">. Developer </w:t>
      </w:r>
      <w:proofErr w:type="spellStart"/>
      <w:r>
        <w:t>Ecosystem</w:t>
      </w:r>
      <w:proofErr w:type="spellEnd"/>
      <w:r>
        <w:t xml:space="preserve"> Survey 2023</w:t>
      </w:r>
      <w:r w:rsidRPr="00D26A28">
        <w:t xml:space="preserve"> [Электронный ресурс]. – Электронные данные – Режим </w:t>
      </w:r>
      <w:proofErr w:type="gramStart"/>
      <w:r w:rsidRPr="00D26A28">
        <w:t>доступа :</w:t>
      </w:r>
      <w:proofErr w:type="gramEnd"/>
      <w:r w:rsidRPr="00D26A28">
        <w:t xml:space="preserve"> </w:t>
      </w:r>
      <w:hyperlink r:id="rId28" w:history="1">
        <w:r w:rsidR="008A2EF8" w:rsidRPr="00E764DC">
          <w:rPr>
            <w:rStyle w:val="ad"/>
            <w:lang w:val="en-US"/>
          </w:rPr>
          <w:t>https</w:t>
        </w:r>
        <w:r w:rsidR="008A2EF8" w:rsidRPr="00E764DC">
          <w:rPr>
            <w:rStyle w:val="ad"/>
          </w:rPr>
          <w:t>://</w:t>
        </w:r>
        <w:r w:rsidR="008A2EF8" w:rsidRPr="00E764DC">
          <w:rPr>
            <w:rStyle w:val="ad"/>
            <w:lang w:val="en-US"/>
          </w:rPr>
          <w:t>www</w:t>
        </w:r>
        <w:r w:rsidR="008A2EF8" w:rsidRPr="00E764DC">
          <w:rPr>
            <w:rStyle w:val="ad"/>
          </w:rPr>
          <w:t>.</w:t>
        </w:r>
        <w:proofErr w:type="spellStart"/>
        <w:r w:rsidR="008A2EF8" w:rsidRPr="00E764DC">
          <w:rPr>
            <w:rStyle w:val="ad"/>
            <w:lang w:val="en-US"/>
          </w:rPr>
          <w:t>jetbrains</w:t>
        </w:r>
        <w:proofErr w:type="spellEnd"/>
        <w:r w:rsidR="008A2EF8" w:rsidRPr="00E764DC">
          <w:rPr>
            <w:rStyle w:val="ad"/>
          </w:rPr>
          <w:t>.</w:t>
        </w:r>
        <w:r w:rsidR="008A2EF8" w:rsidRPr="00E764DC">
          <w:rPr>
            <w:rStyle w:val="ad"/>
            <w:lang w:val="en-US"/>
          </w:rPr>
          <w:t>com</w:t>
        </w:r>
      </w:hyperlink>
      <w:r w:rsidR="008A2EF8">
        <w:t xml:space="preserve"> </w:t>
      </w:r>
      <w:r w:rsidRPr="00D15D74">
        <w:t>/</w:t>
      </w:r>
      <w:proofErr w:type="spellStart"/>
      <w:r w:rsidRPr="00D15D74">
        <w:rPr>
          <w:lang w:val="en-US"/>
        </w:rPr>
        <w:t>lp</w:t>
      </w:r>
      <w:proofErr w:type="spellEnd"/>
      <w:r w:rsidRPr="00D15D74">
        <w:t>/</w:t>
      </w:r>
      <w:proofErr w:type="spellStart"/>
      <w:r w:rsidRPr="00D15D74">
        <w:rPr>
          <w:lang w:val="en-US"/>
        </w:rPr>
        <w:t>devecosystem</w:t>
      </w:r>
      <w:proofErr w:type="spellEnd"/>
      <w:r w:rsidRPr="00D15D74">
        <w:t>-2023/</w:t>
      </w:r>
    </w:p>
    <w:p w14:paraId="33519D1B" w14:textId="77777777" w:rsidR="00DE4C11" w:rsidRPr="00340783" w:rsidRDefault="00DE4C11" w:rsidP="002E7CE1">
      <w:pPr>
        <w:pStyle w:val="af1"/>
        <w:rPr>
          <w:bCs w:val="0"/>
        </w:rPr>
      </w:pPr>
    </w:p>
    <w:sectPr w:rsidR="00DE4C11" w:rsidRPr="00340783" w:rsidSect="00D7493F">
      <w:footerReference w:type="default" r:id="rId29"/>
      <w:pgSz w:w="11906" w:h="16838"/>
      <w:pgMar w:top="1134" w:right="850" w:bottom="1134" w:left="1701" w:header="0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9C42E" w14:textId="77777777" w:rsidR="00974631" w:rsidRDefault="00974631" w:rsidP="00985EAF">
      <w:r>
        <w:separator/>
      </w:r>
    </w:p>
  </w:endnote>
  <w:endnote w:type="continuationSeparator" w:id="0">
    <w:p w14:paraId="6EE91B15" w14:textId="77777777" w:rsidR="00974631" w:rsidRDefault="00974631" w:rsidP="00985E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2355219"/>
      <w:docPartObj>
        <w:docPartGallery w:val="Page Numbers (Bottom of Page)"/>
        <w:docPartUnique/>
      </w:docPartObj>
    </w:sdtPr>
    <w:sdtContent>
      <w:p w14:paraId="5A951BE1" w14:textId="417772B1" w:rsidR="00D7493F" w:rsidRDefault="00D7493F">
        <w:pPr>
          <w:pStyle w:val="af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CEEE7B9" w14:textId="77777777" w:rsidR="00D7493F" w:rsidRDefault="00D7493F">
    <w:pPr>
      <w:pStyle w:val="af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F8B384" w14:textId="77777777" w:rsidR="00974631" w:rsidRDefault="00974631" w:rsidP="00985EAF">
      <w:r>
        <w:separator/>
      </w:r>
    </w:p>
  </w:footnote>
  <w:footnote w:type="continuationSeparator" w:id="0">
    <w:p w14:paraId="0D1EF894" w14:textId="77777777" w:rsidR="00974631" w:rsidRDefault="00974631" w:rsidP="00985E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649C"/>
    <w:multiLevelType w:val="multilevel"/>
    <w:tmpl w:val="BA2256CC"/>
    <w:lvl w:ilvl="0">
      <w:start w:val="1"/>
      <w:numFmt w:val="none"/>
      <w:pStyle w:val="a"/>
      <w:suff w:val="nothing"/>
      <w:lvlText w:val=""/>
      <w:lvlJc w:val="left"/>
      <w:pPr>
        <w:ind w:left="709" w:hanging="709"/>
      </w:pPr>
      <w:rPr>
        <w:rFonts w:hint="default"/>
        <w:lang w:val="en-US"/>
      </w:rPr>
    </w:lvl>
    <w:lvl w:ilvl="1">
      <w:start w:val="1"/>
      <w:numFmt w:val="none"/>
      <w:suff w:val="nothing"/>
      <w:lvlText w:val="%2"/>
      <w:lvlJc w:val="left"/>
      <w:pPr>
        <w:ind w:left="1418" w:hanging="709"/>
      </w:pPr>
      <w:rPr>
        <w:rFonts w:hint="default"/>
      </w:rPr>
    </w:lvl>
    <w:lvl w:ilvl="2">
      <w:start w:val="1"/>
      <w:numFmt w:val="none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48A2D87"/>
    <w:multiLevelType w:val="hybridMultilevel"/>
    <w:tmpl w:val="414C858C"/>
    <w:lvl w:ilvl="0" w:tplc="AB54580E">
      <w:start w:val="1"/>
      <w:numFmt w:val="decimal"/>
      <w:pStyle w:val="a0"/>
      <w:lvlText w:val="%1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2BB20AF"/>
    <w:multiLevelType w:val="multilevel"/>
    <w:tmpl w:val="E4FC33D0"/>
    <w:lvl w:ilvl="0">
      <w:start w:val="1"/>
      <w:numFmt w:val="none"/>
      <w:pStyle w:val="1"/>
      <w:suff w:val="space"/>
      <w:lvlText w:val="–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russianLower"/>
      <w:pStyle w:val="3"/>
      <w:suff w:val="space"/>
      <w:lvlText w:val="%3)"/>
      <w:lvlJc w:val="left"/>
      <w:pPr>
        <w:ind w:left="709" w:firstLine="709"/>
      </w:pPr>
      <w:rPr>
        <w:rFonts w:hint="default"/>
      </w:rPr>
    </w:lvl>
    <w:lvl w:ilvl="3">
      <w:start w:val="1"/>
      <w:numFmt w:val="none"/>
      <w:pStyle w:val="4"/>
      <w:suff w:val="space"/>
      <w:lvlText w:val="–"/>
      <w:lvlJc w:val="left"/>
      <w:pPr>
        <w:ind w:left="1418" w:firstLine="708"/>
      </w:pPr>
      <w:rPr>
        <w:rFonts w:hint="default"/>
      </w:rPr>
    </w:lvl>
    <w:lvl w:ilvl="4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5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8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</w:abstractNum>
  <w:abstractNum w:abstractNumId="3" w15:restartNumberingAfterBreak="0">
    <w:nsid w:val="26ED7DF3"/>
    <w:multiLevelType w:val="hybridMultilevel"/>
    <w:tmpl w:val="CE366572"/>
    <w:lvl w:ilvl="0" w:tplc="60BC9AEC">
      <w:start w:val="1"/>
      <w:numFmt w:val="decimal"/>
      <w:pStyle w:val="5"/>
      <w:suff w:val="space"/>
      <w:lvlText w:val="%1)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B187872"/>
    <w:multiLevelType w:val="hybridMultilevel"/>
    <w:tmpl w:val="F3222724"/>
    <w:lvl w:ilvl="0" w:tplc="F8BE1EEE">
      <w:start w:val="1"/>
      <w:numFmt w:val="decimal"/>
      <w:pStyle w:val="10"/>
      <w:suff w:val="space"/>
      <w:lvlText w:val="[%1]"/>
      <w:lvlJc w:val="left"/>
      <w:pPr>
        <w:ind w:left="0" w:firstLine="709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EB524F68">
      <w:numFmt w:val="bullet"/>
      <w:lvlText w:val="•"/>
      <w:lvlJc w:val="left"/>
      <w:pPr>
        <w:ind w:left="1046" w:hanging="413"/>
      </w:pPr>
      <w:rPr>
        <w:rFonts w:hint="default"/>
        <w:lang w:val="ru-RU" w:eastAsia="en-US" w:bidi="ar-SA"/>
      </w:rPr>
    </w:lvl>
    <w:lvl w:ilvl="2" w:tplc="BFD4C706">
      <w:numFmt w:val="bullet"/>
      <w:lvlText w:val="•"/>
      <w:lvlJc w:val="left"/>
      <w:pPr>
        <w:ind w:left="1993" w:hanging="413"/>
      </w:pPr>
      <w:rPr>
        <w:rFonts w:hint="default"/>
        <w:lang w:val="ru-RU" w:eastAsia="en-US" w:bidi="ar-SA"/>
      </w:rPr>
    </w:lvl>
    <w:lvl w:ilvl="3" w:tplc="DE7A8F28">
      <w:numFmt w:val="bullet"/>
      <w:lvlText w:val="•"/>
      <w:lvlJc w:val="left"/>
      <w:pPr>
        <w:ind w:left="2939" w:hanging="413"/>
      </w:pPr>
      <w:rPr>
        <w:rFonts w:hint="default"/>
        <w:lang w:val="ru-RU" w:eastAsia="en-US" w:bidi="ar-SA"/>
      </w:rPr>
    </w:lvl>
    <w:lvl w:ilvl="4" w:tplc="709A5DA6">
      <w:numFmt w:val="bullet"/>
      <w:lvlText w:val="•"/>
      <w:lvlJc w:val="left"/>
      <w:pPr>
        <w:ind w:left="3886" w:hanging="413"/>
      </w:pPr>
      <w:rPr>
        <w:rFonts w:hint="default"/>
        <w:lang w:val="ru-RU" w:eastAsia="en-US" w:bidi="ar-SA"/>
      </w:rPr>
    </w:lvl>
    <w:lvl w:ilvl="5" w:tplc="0B9824F2">
      <w:numFmt w:val="bullet"/>
      <w:lvlText w:val="•"/>
      <w:lvlJc w:val="left"/>
      <w:pPr>
        <w:ind w:left="4833" w:hanging="413"/>
      </w:pPr>
      <w:rPr>
        <w:rFonts w:hint="default"/>
        <w:lang w:val="ru-RU" w:eastAsia="en-US" w:bidi="ar-SA"/>
      </w:rPr>
    </w:lvl>
    <w:lvl w:ilvl="6" w:tplc="9ED8688C">
      <w:numFmt w:val="bullet"/>
      <w:lvlText w:val="•"/>
      <w:lvlJc w:val="left"/>
      <w:pPr>
        <w:ind w:left="5779" w:hanging="413"/>
      </w:pPr>
      <w:rPr>
        <w:rFonts w:hint="default"/>
        <w:lang w:val="ru-RU" w:eastAsia="en-US" w:bidi="ar-SA"/>
      </w:rPr>
    </w:lvl>
    <w:lvl w:ilvl="7" w:tplc="39C805CA">
      <w:numFmt w:val="bullet"/>
      <w:lvlText w:val="•"/>
      <w:lvlJc w:val="left"/>
      <w:pPr>
        <w:ind w:left="6726" w:hanging="413"/>
      </w:pPr>
      <w:rPr>
        <w:rFonts w:hint="default"/>
        <w:lang w:val="ru-RU" w:eastAsia="en-US" w:bidi="ar-SA"/>
      </w:rPr>
    </w:lvl>
    <w:lvl w:ilvl="8" w:tplc="73ECB436">
      <w:numFmt w:val="bullet"/>
      <w:lvlText w:val="•"/>
      <w:lvlJc w:val="left"/>
      <w:pPr>
        <w:ind w:left="7673" w:hanging="413"/>
      </w:pPr>
      <w:rPr>
        <w:rFonts w:hint="default"/>
        <w:lang w:val="ru-RU" w:eastAsia="en-US" w:bidi="ar-SA"/>
      </w:rPr>
    </w:lvl>
  </w:abstractNum>
  <w:abstractNum w:abstractNumId="5" w15:restartNumberingAfterBreak="0">
    <w:nsid w:val="2C45040B"/>
    <w:multiLevelType w:val="hybridMultilevel"/>
    <w:tmpl w:val="1E8E821E"/>
    <w:lvl w:ilvl="0" w:tplc="72DE13DC">
      <w:start w:val="1"/>
      <w:numFmt w:val="bullet"/>
      <w:pStyle w:val="a1"/>
      <w:suff w:val="space"/>
      <w:lvlText w:val="‒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F17382C"/>
    <w:multiLevelType w:val="multilevel"/>
    <w:tmpl w:val="9D5C763C"/>
    <w:lvl w:ilvl="0">
      <w:start w:val="1"/>
      <w:numFmt w:val="decimal"/>
      <w:pStyle w:val="a2"/>
      <w:suff w:val="nothing"/>
      <w:lvlText w:val="[%1] "/>
      <w:lvlJc w:val="left"/>
      <w:pPr>
        <w:ind w:left="0" w:firstLine="709"/>
      </w:pPr>
      <w:rPr>
        <w:rFonts w:hint="default"/>
      </w:rPr>
    </w:lvl>
    <w:lvl w:ilvl="1">
      <w:start w:val="1"/>
      <w:numFmt w:val="none"/>
      <w:lvlText w:val="%2"/>
      <w:lvlJc w:val="left"/>
      <w:pPr>
        <w:ind w:left="0" w:firstLine="709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709"/>
      </w:pPr>
      <w:rPr>
        <w:rFonts w:hint="default"/>
      </w:rPr>
    </w:lvl>
  </w:abstractNum>
  <w:abstractNum w:abstractNumId="7" w15:restartNumberingAfterBreak="0">
    <w:nsid w:val="2F354D86"/>
    <w:multiLevelType w:val="multilevel"/>
    <w:tmpl w:val="ED6CD828"/>
    <w:lvl w:ilvl="0">
      <w:start w:val="1"/>
      <w:numFmt w:val="none"/>
      <w:suff w:val="space"/>
      <w:lvlText w:val="–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russianLower"/>
      <w:suff w:val="space"/>
      <w:lvlText w:val="%3)"/>
      <w:lvlJc w:val="left"/>
      <w:pPr>
        <w:ind w:left="709" w:firstLine="709"/>
      </w:pPr>
      <w:rPr>
        <w:rFonts w:hint="default"/>
      </w:rPr>
    </w:lvl>
    <w:lvl w:ilvl="3">
      <w:start w:val="1"/>
      <w:numFmt w:val="none"/>
      <w:suff w:val="space"/>
      <w:lvlText w:val="–"/>
      <w:lvlJc w:val="left"/>
      <w:pPr>
        <w:ind w:left="1418" w:firstLine="708"/>
      </w:pPr>
      <w:rPr>
        <w:rFonts w:hint="default"/>
      </w:rPr>
    </w:lvl>
    <w:lvl w:ilvl="4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5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8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</w:abstractNum>
  <w:abstractNum w:abstractNumId="8" w15:restartNumberingAfterBreak="0">
    <w:nsid w:val="35780281"/>
    <w:multiLevelType w:val="multilevel"/>
    <w:tmpl w:val="011034C6"/>
    <w:lvl w:ilvl="0">
      <w:start w:val="1"/>
      <w:numFmt w:val="decimal"/>
      <w:pStyle w:val="11"/>
      <w:lvlText w:val="%1"/>
      <w:lvlJc w:val="left"/>
      <w:pPr>
        <w:tabs>
          <w:tab w:val="num" w:pos="964"/>
        </w:tabs>
        <w:ind w:left="964" w:hanging="255"/>
      </w:pPr>
      <w:rPr>
        <w:rFonts w:hint="default"/>
        <w:b/>
        <w:i w:val="0"/>
      </w:rPr>
    </w:lvl>
    <w:lvl w:ilvl="1">
      <w:start w:val="1"/>
      <w:numFmt w:val="decimal"/>
      <w:pStyle w:val="20"/>
      <w:lvlText w:val="%1.%2"/>
      <w:lvlJc w:val="left"/>
      <w:pPr>
        <w:tabs>
          <w:tab w:val="num" w:pos="1134"/>
        </w:tabs>
        <w:ind w:left="1134" w:hanging="425"/>
      </w:pPr>
      <w:rPr>
        <w:rFonts w:hint="default"/>
        <w:b/>
        <w:i w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709"/>
      </w:pPr>
      <w:rPr>
        <w:rFonts w:hint="default"/>
        <w:b/>
      </w:rPr>
    </w:lvl>
    <w:lvl w:ilvl="3">
      <w:start w:val="1"/>
      <w:numFmt w:val="decimal"/>
      <w:pStyle w:val="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Restart w:val="1"/>
      <w:pStyle w:val="a3"/>
      <w:suff w:val="nothing"/>
      <w:lvlText w:val="Таблица %1.%5 – "/>
      <w:lvlJc w:val="left"/>
      <w:pPr>
        <w:ind w:left="1701" w:hanging="1701"/>
      </w:pPr>
      <w:rPr>
        <w:rFonts w:hint="default"/>
      </w:rPr>
    </w:lvl>
    <w:lvl w:ilvl="5">
      <w:start w:val="1"/>
      <w:numFmt w:val="decimal"/>
      <w:lvlRestart w:val="1"/>
      <w:pStyle w:val="a4"/>
      <w:suff w:val="nothing"/>
      <w:lvlText w:val="Рисунок %1.%6 – 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38F07E9E"/>
    <w:multiLevelType w:val="multilevel"/>
    <w:tmpl w:val="1BC2671E"/>
    <w:lvl w:ilvl="0">
      <w:start w:val="1"/>
      <w:numFmt w:val="russianUpper"/>
      <w:pStyle w:val="a5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3F67103E"/>
    <w:multiLevelType w:val="hybridMultilevel"/>
    <w:tmpl w:val="E8909734"/>
    <w:lvl w:ilvl="0" w:tplc="AEF6999E">
      <w:start w:val="1"/>
      <w:numFmt w:val="decimal"/>
      <w:pStyle w:val="a6"/>
      <w:suff w:val="space"/>
      <w:lvlText w:val="%1"/>
      <w:lvlJc w:val="left"/>
      <w:pPr>
        <w:ind w:left="0" w:firstLine="709"/>
      </w:pPr>
      <w:rPr>
        <w:rFonts w:ascii="Times New Roman" w:eastAsia="Calibri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B3D4DE3"/>
    <w:multiLevelType w:val="multilevel"/>
    <w:tmpl w:val="F98C0C52"/>
    <w:lvl w:ilvl="0">
      <w:start w:val="1"/>
      <w:numFmt w:val="decimal"/>
      <w:suff w:val="space"/>
      <w:lvlText w:val="%1"/>
      <w:lvlJc w:val="left"/>
      <w:pPr>
        <w:ind w:left="9716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</w:rPr>
    </w:lvl>
    <w:lvl w:ilvl="1">
      <w:start w:val="1"/>
      <w:numFmt w:val="decimal"/>
      <w:isLgl/>
      <w:suff w:val="space"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712" w:hanging="720"/>
      </w:pPr>
      <w:rPr>
        <w:rFonts w:hint="default"/>
        <w:b/>
      </w:rPr>
    </w:lvl>
    <w:lvl w:ilvl="3">
      <w:start w:val="1"/>
      <w:numFmt w:val="decimal"/>
      <w:isLgl/>
      <w:suff w:val="space"/>
      <w:lvlText w:val="%1.%2.%3.%4"/>
      <w:lvlJc w:val="left"/>
      <w:pPr>
        <w:ind w:left="2782" w:hanging="108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2" w15:restartNumberingAfterBreak="0">
    <w:nsid w:val="719115B6"/>
    <w:multiLevelType w:val="multilevel"/>
    <w:tmpl w:val="ED6CD828"/>
    <w:lvl w:ilvl="0">
      <w:start w:val="1"/>
      <w:numFmt w:val="none"/>
      <w:suff w:val="space"/>
      <w:lvlText w:val="–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russianLower"/>
      <w:suff w:val="space"/>
      <w:lvlText w:val="%3)"/>
      <w:lvlJc w:val="left"/>
      <w:pPr>
        <w:ind w:left="709" w:firstLine="709"/>
      </w:pPr>
      <w:rPr>
        <w:rFonts w:hint="default"/>
      </w:rPr>
    </w:lvl>
    <w:lvl w:ilvl="3">
      <w:start w:val="1"/>
      <w:numFmt w:val="none"/>
      <w:suff w:val="space"/>
      <w:lvlText w:val="–"/>
      <w:lvlJc w:val="left"/>
      <w:pPr>
        <w:ind w:left="1418" w:firstLine="708"/>
      </w:pPr>
      <w:rPr>
        <w:rFonts w:hint="default"/>
      </w:rPr>
    </w:lvl>
    <w:lvl w:ilvl="4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5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8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</w:abstractNum>
  <w:abstractNum w:abstractNumId="13" w15:restartNumberingAfterBreak="0">
    <w:nsid w:val="78510B71"/>
    <w:multiLevelType w:val="multilevel"/>
    <w:tmpl w:val="0B0C412A"/>
    <w:lvl w:ilvl="0">
      <w:start w:val="1"/>
      <w:numFmt w:val="decimal"/>
      <w:pStyle w:val="a7"/>
      <w:suff w:val="space"/>
      <w:lvlText w:val="%1)"/>
      <w:lvlJc w:val="left"/>
      <w:pPr>
        <w:ind w:left="1440" w:hanging="731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russianLower"/>
      <w:suff w:val="space"/>
      <w:lvlText w:val="%2)"/>
      <w:lvlJc w:val="left"/>
      <w:pPr>
        <w:ind w:left="709" w:firstLine="709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num w:numId="1">
    <w:abstractNumId w:val="11"/>
  </w:num>
  <w:num w:numId="2">
    <w:abstractNumId w:val="10"/>
  </w:num>
  <w:num w:numId="3">
    <w:abstractNumId w:val="5"/>
  </w:num>
  <w:num w:numId="4">
    <w:abstractNumId w:val="3"/>
  </w:num>
  <w:num w:numId="5">
    <w:abstractNumId w:val="13"/>
  </w:num>
  <w:num w:numId="6">
    <w:abstractNumId w:val="3"/>
    <w:lvlOverride w:ilvl="0">
      <w:startOverride w:val="1"/>
    </w:lvlOverride>
  </w:num>
  <w:num w:numId="7">
    <w:abstractNumId w:val="6"/>
  </w:num>
  <w:num w:numId="8">
    <w:abstractNumId w:val="1"/>
    <w:lvlOverride w:ilvl="0">
      <w:lvl w:ilvl="0" w:tplc="AB54580E">
        <w:start w:val="1"/>
        <w:numFmt w:val="decimal"/>
        <w:pStyle w:val="a0"/>
        <w:suff w:val="space"/>
        <w:lvlText w:val="%1"/>
        <w:lvlJc w:val="left"/>
        <w:pPr>
          <w:ind w:left="0" w:firstLine="709"/>
        </w:pPr>
        <w:rPr>
          <w:rFonts w:hint="default"/>
        </w:rPr>
      </w:lvl>
    </w:lvlOverride>
    <w:lvlOverride w:ilvl="1">
      <w:lvl w:ilvl="1" w:tplc="04190003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05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1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03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05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1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03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05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9">
    <w:abstractNumId w:val="9"/>
  </w:num>
  <w:num w:numId="10">
    <w:abstractNumId w:val="0"/>
  </w:num>
  <w:num w:numId="11">
    <w:abstractNumId w:val="8"/>
  </w:num>
  <w:num w:numId="12">
    <w:abstractNumId w:val="4"/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2"/>
  </w:num>
  <w:num w:numId="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675"/>
    <w:rsid w:val="000C10F7"/>
    <w:rsid w:val="000D1990"/>
    <w:rsid w:val="000E21C8"/>
    <w:rsid w:val="00110B95"/>
    <w:rsid w:val="00122C06"/>
    <w:rsid w:val="001A42D2"/>
    <w:rsid w:val="001F461F"/>
    <w:rsid w:val="002522E8"/>
    <w:rsid w:val="00253D00"/>
    <w:rsid w:val="00283B4F"/>
    <w:rsid w:val="002D71EA"/>
    <w:rsid w:val="002E7CE1"/>
    <w:rsid w:val="00315A2B"/>
    <w:rsid w:val="003B463E"/>
    <w:rsid w:val="0048506B"/>
    <w:rsid w:val="00523675"/>
    <w:rsid w:val="005524FC"/>
    <w:rsid w:val="005A4D2E"/>
    <w:rsid w:val="005D2330"/>
    <w:rsid w:val="00676071"/>
    <w:rsid w:val="006A3F2E"/>
    <w:rsid w:val="007259C4"/>
    <w:rsid w:val="008A2EF8"/>
    <w:rsid w:val="00966A49"/>
    <w:rsid w:val="00974631"/>
    <w:rsid w:val="00985EAF"/>
    <w:rsid w:val="00A05FC1"/>
    <w:rsid w:val="00A43085"/>
    <w:rsid w:val="00AE21AE"/>
    <w:rsid w:val="00B04653"/>
    <w:rsid w:val="00B15CA6"/>
    <w:rsid w:val="00B57026"/>
    <w:rsid w:val="00BA4733"/>
    <w:rsid w:val="00BB4FAA"/>
    <w:rsid w:val="00BD1F52"/>
    <w:rsid w:val="00C276EA"/>
    <w:rsid w:val="00D107C8"/>
    <w:rsid w:val="00D2710D"/>
    <w:rsid w:val="00D7301F"/>
    <w:rsid w:val="00D7493F"/>
    <w:rsid w:val="00D828E7"/>
    <w:rsid w:val="00DE4C11"/>
    <w:rsid w:val="00E44117"/>
    <w:rsid w:val="00E54288"/>
    <w:rsid w:val="00F66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6ACE9"/>
  <w15:chartTrackingRefBased/>
  <w15:docId w15:val="{9D18A3C3-CEA2-4027-A90E-097D2DB00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8">
    <w:name w:val="Normal"/>
    <w:qFormat/>
    <w:rsid w:val="00315A2B"/>
    <w:pPr>
      <w:spacing w:after="0" w:line="240" w:lineRule="auto"/>
      <w:jc w:val="both"/>
    </w:pPr>
    <w:rPr>
      <w:rFonts w:ascii="Times New Roman" w:hAnsi="Times New Roman" w:cs="Times New Roman"/>
      <w:sz w:val="28"/>
      <w:lang w:val="ru-RU"/>
    </w:rPr>
  </w:style>
  <w:style w:type="paragraph" w:styleId="12">
    <w:name w:val="heading 1"/>
    <w:basedOn w:val="a8"/>
    <w:next w:val="a8"/>
    <w:link w:val="13"/>
    <w:uiPriority w:val="9"/>
    <w:rsid w:val="00BB4FAA"/>
    <w:pPr>
      <w:keepNext/>
      <w:keepLines/>
      <w:spacing w:after="360" w:line="360" w:lineRule="exact"/>
      <w:contextualSpacing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21">
    <w:name w:val="heading 2"/>
    <w:basedOn w:val="a8"/>
    <w:next w:val="a8"/>
    <w:link w:val="22"/>
    <w:uiPriority w:val="9"/>
    <w:unhideWhenUsed/>
    <w:rsid w:val="00BB4FAA"/>
    <w:pPr>
      <w:spacing w:after="360" w:line="360" w:lineRule="exact"/>
      <w:contextualSpacing/>
      <w:outlineLvl w:val="1"/>
    </w:pPr>
    <w:rPr>
      <w:rFonts w:cstheme="minorBidi"/>
      <w:b/>
      <w:szCs w:val="26"/>
      <w:lang w:val="en-US"/>
    </w:rPr>
  </w:style>
  <w:style w:type="paragraph" w:styleId="31">
    <w:name w:val="heading 3"/>
    <w:basedOn w:val="12"/>
    <w:next w:val="a8"/>
    <w:link w:val="32"/>
    <w:uiPriority w:val="9"/>
    <w:unhideWhenUsed/>
    <w:rsid w:val="00BB4FAA"/>
    <w:pPr>
      <w:numPr>
        <w:ilvl w:val="2"/>
      </w:numPr>
      <w:spacing w:after="0"/>
      <w:outlineLvl w:val="2"/>
    </w:pPr>
    <w:rPr>
      <w:b w:val="0"/>
      <w:caps w:val="0"/>
    </w:rPr>
  </w:style>
  <w:style w:type="paragraph" w:styleId="41">
    <w:name w:val="heading 4"/>
    <w:basedOn w:val="a8"/>
    <w:next w:val="a8"/>
    <w:link w:val="42"/>
    <w:uiPriority w:val="9"/>
    <w:unhideWhenUsed/>
    <w:rsid w:val="00BB4FAA"/>
    <w:pPr>
      <w:spacing w:line="360" w:lineRule="exact"/>
      <w:contextualSpacing/>
      <w:outlineLvl w:val="3"/>
    </w:pPr>
    <w:rPr>
      <w:rFonts w:cstheme="minorBidi"/>
      <w:lang w:val="en-US"/>
    </w:rPr>
  </w:style>
  <w:style w:type="paragraph" w:styleId="50">
    <w:name w:val="heading 5"/>
    <w:basedOn w:val="a8"/>
    <w:next w:val="a8"/>
    <w:link w:val="51"/>
    <w:uiPriority w:val="9"/>
    <w:semiHidden/>
    <w:unhideWhenUsed/>
    <w:rsid w:val="00BB4FAA"/>
    <w:pPr>
      <w:keepNext/>
      <w:keepLines/>
      <w:spacing w:before="40" w:line="360" w:lineRule="exact"/>
      <w:contextualSpacing/>
      <w:outlineLvl w:val="4"/>
    </w:pPr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paragraph" w:styleId="6">
    <w:name w:val="heading 6"/>
    <w:basedOn w:val="a8"/>
    <w:next w:val="a8"/>
    <w:link w:val="60"/>
    <w:uiPriority w:val="9"/>
    <w:semiHidden/>
    <w:unhideWhenUsed/>
    <w:qFormat/>
    <w:rsid w:val="00BB4FAA"/>
    <w:pPr>
      <w:keepNext/>
      <w:keepLines/>
      <w:spacing w:before="40" w:line="360" w:lineRule="exact"/>
      <w:contextualSpacing/>
      <w:outlineLvl w:val="5"/>
    </w:pPr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paragraph" w:styleId="7">
    <w:name w:val="heading 7"/>
    <w:basedOn w:val="a8"/>
    <w:next w:val="a8"/>
    <w:link w:val="70"/>
    <w:uiPriority w:val="9"/>
    <w:unhideWhenUsed/>
    <w:qFormat/>
    <w:rsid w:val="00BB4FAA"/>
    <w:pPr>
      <w:keepNext/>
      <w:keepLines/>
      <w:numPr>
        <w:ilvl w:val="6"/>
        <w:numId w:val="11"/>
      </w:numPr>
      <w:spacing w:before="40" w:line="360" w:lineRule="exact"/>
      <w:contextualSpacing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lang w:val="en-US"/>
    </w:rPr>
  </w:style>
  <w:style w:type="paragraph" w:styleId="8">
    <w:name w:val="heading 8"/>
    <w:basedOn w:val="a8"/>
    <w:next w:val="a8"/>
    <w:link w:val="80"/>
    <w:uiPriority w:val="9"/>
    <w:semiHidden/>
    <w:unhideWhenUsed/>
    <w:qFormat/>
    <w:rsid w:val="00BB4FAA"/>
    <w:pPr>
      <w:keepNext/>
      <w:keepLines/>
      <w:numPr>
        <w:ilvl w:val="7"/>
        <w:numId w:val="11"/>
      </w:numPr>
      <w:spacing w:before="40" w:line="360" w:lineRule="exact"/>
      <w:contextualSpacing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paragraph" w:styleId="9">
    <w:name w:val="heading 9"/>
    <w:basedOn w:val="a8"/>
    <w:next w:val="a8"/>
    <w:link w:val="90"/>
    <w:uiPriority w:val="9"/>
    <w:semiHidden/>
    <w:unhideWhenUsed/>
    <w:qFormat/>
    <w:rsid w:val="00BB4FAA"/>
    <w:pPr>
      <w:keepNext/>
      <w:keepLines/>
      <w:numPr>
        <w:ilvl w:val="8"/>
        <w:numId w:val="11"/>
      </w:numPr>
      <w:spacing w:before="40" w:line="360" w:lineRule="exact"/>
      <w:contextualSpacing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character" w:customStyle="1" w:styleId="13">
    <w:name w:val="Заголовок 1 Знак"/>
    <w:basedOn w:val="a9"/>
    <w:link w:val="12"/>
    <w:uiPriority w:val="9"/>
    <w:rsid w:val="00BB4FAA"/>
    <w:rPr>
      <w:rFonts w:ascii="Times New Roman" w:eastAsiaTheme="majorEastAsia" w:hAnsi="Times New Roman" w:cstheme="majorBidi"/>
      <w:b/>
      <w:caps/>
      <w:sz w:val="28"/>
      <w:szCs w:val="32"/>
      <w:lang w:val="ru-RU"/>
    </w:rPr>
  </w:style>
  <w:style w:type="character" w:customStyle="1" w:styleId="22">
    <w:name w:val="Заголовок 2 Знак"/>
    <w:basedOn w:val="a9"/>
    <w:link w:val="21"/>
    <w:uiPriority w:val="9"/>
    <w:rsid w:val="00BB4FAA"/>
    <w:rPr>
      <w:rFonts w:ascii="Times New Roman" w:hAnsi="Times New Roman"/>
      <w:b/>
      <w:sz w:val="28"/>
      <w:szCs w:val="26"/>
      <w:lang w:val="en-US"/>
    </w:rPr>
  </w:style>
  <w:style w:type="paragraph" w:styleId="ac">
    <w:name w:val="Normal (Web)"/>
    <w:basedOn w:val="a8"/>
    <w:uiPriority w:val="99"/>
    <w:unhideWhenUsed/>
    <w:rsid w:val="00523675"/>
    <w:pPr>
      <w:spacing w:before="100" w:beforeAutospacing="1" w:after="100" w:afterAutospacing="1"/>
    </w:pPr>
    <w:rPr>
      <w:rFonts w:eastAsia="Times New Roman"/>
      <w:sz w:val="24"/>
      <w:szCs w:val="24"/>
      <w:lang w:eastAsia="ru-BY"/>
    </w:rPr>
  </w:style>
  <w:style w:type="character" w:styleId="ad">
    <w:name w:val="Hyperlink"/>
    <w:basedOn w:val="a9"/>
    <w:uiPriority w:val="99"/>
    <w:unhideWhenUsed/>
    <w:rsid w:val="00BB4FAA"/>
    <w:rPr>
      <w:color w:val="0563C1" w:themeColor="hyperlink"/>
      <w:u w:val="single"/>
    </w:rPr>
  </w:style>
  <w:style w:type="paragraph" w:customStyle="1" w:styleId="msonormal0">
    <w:name w:val="msonormal"/>
    <w:basedOn w:val="a8"/>
    <w:rsid w:val="00523675"/>
    <w:pPr>
      <w:spacing w:before="100" w:beforeAutospacing="1" w:after="100" w:afterAutospacing="1"/>
    </w:pPr>
    <w:rPr>
      <w:rFonts w:eastAsia="Times New Roman"/>
      <w:sz w:val="24"/>
      <w:szCs w:val="24"/>
      <w:lang w:eastAsia="ru-BY"/>
    </w:rPr>
  </w:style>
  <w:style w:type="character" w:customStyle="1" w:styleId="apple-tab-span">
    <w:name w:val="apple-tab-span"/>
    <w:basedOn w:val="a9"/>
    <w:rsid w:val="00523675"/>
  </w:style>
  <w:style w:type="character" w:styleId="ae">
    <w:name w:val="FollowedHyperlink"/>
    <w:basedOn w:val="a9"/>
    <w:uiPriority w:val="99"/>
    <w:semiHidden/>
    <w:unhideWhenUsed/>
    <w:rsid w:val="00523675"/>
    <w:rPr>
      <w:color w:val="800080"/>
      <w:u w:val="single"/>
    </w:rPr>
  </w:style>
  <w:style w:type="character" w:customStyle="1" w:styleId="32">
    <w:name w:val="Заголовок 3 Знак"/>
    <w:basedOn w:val="a9"/>
    <w:link w:val="31"/>
    <w:uiPriority w:val="9"/>
    <w:rsid w:val="00BB4FAA"/>
    <w:rPr>
      <w:rFonts w:ascii="Times New Roman" w:eastAsiaTheme="majorEastAsia" w:hAnsi="Times New Roman" w:cstheme="majorBidi"/>
      <w:sz w:val="28"/>
      <w:szCs w:val="32"/>
      <w:lang w:val="ru-RU"/>
    </w:rPr>
  </w:style>
  <w:style w:type="character" w:customStyle="1" w:styleId="42">
    <w:name w:val="Заголовок 4 Знак"/>
    <w:basedOn w:val="a9"/>
    <w:link w:val="41"/>
    <w:uiPriority w:val="9"/>
    <w:rsid w:val="00BB4FAA"/>
    <w:rPr>
      <w:rFonts w:ascii="Times New Roman" w:hAnsi="Times New Roman"/>
      <w:sz w:val="28"/>
      <w:lang w:val="en-US"/>
    </w:rPr>
  </w:style>
  <w:style w:type="paragraph" w:customStyle="1" w:styleId="af">
    <w:name w:val="Абзац. Основной текст"/>
    <w:basedOn w:val="a8"/>
    <w:qFormat/>
    <w:rsid w:val="00523675"/>
    <w:pPr>
      <w:widowControl w:val="0"/>
      <w:ind w:firstLine="709"/>
    </w:pPr>
    <w:rPr>
      <w:rFonts w:eastAsia="Calibri"/>
      <w:szCs w:val="28"/>
    </w:rPr>
  </w:style>
  <w:style w:type="paragraph" w:customStyle="1" w:styleId="a6">
    <w:name w:val="нумерованный список"/>
    <w:qFormat/>
    <w:rsid w:val="00523675"/>
    <w:pPr>
      <w:numPr>
        <w:numId w:val="2"/>
      </w:numPr>
      <w:spacing w:after="0" w:line="240" w:lineRule="auto"/>
    </w:pPr>
    <w:rPr>
      <w:rFonts w:ascii="Times New Roman" w:eastAsia="Calibri" w:hAnsi="Times New Roman" w:cs="Times New Roman"/>
      <w:sz w:val="28"/>
      <w:szCs w:val="28"/>
      <w:lang w:val="ru-RU"/>
    </w:rPr>
  </w:style>
  <w:style w:type="paragraph" w:customStyle="1" w:styleId="af0">
    <w:name w:val="ЗАГОЛОВОК РАЗДЕЛА"/>
    <w:basedOn w:val="12"/>
    <w:next w:val="af1"/>
    <w:link w:val="af2"/>
    <w:qFormat/>
    <w:rsid w:val="00523675"/>
    <w:pPr>
      <w:widowControl w:val="0"/>
      <w:suppressAutoHyphens/>
      <w:spacing w:after="280"/>
      <w:ind w:left="907" w:hanging="198"/>
    </w:pPr>
    <w:rPr>
      <w:caps w:val="0"/>
      <w:szCs w:val="28"/>
      <w:lang w:val="en-US"/>
    </w:rPr>
  </w:style>
  <w:style w:type="paragraph" w:customStyle="1" w:styleId="af1">
    <w:name w:val="ОСНОВНОЙ ТЕКСТ"/>
    <w:link w:val="af3"/>
    <w:qFormat/>
    <w:rsid w:val="00523675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bCs/>
      <w:sz w:val="28"/>
      <w:szCs w:val="28"/>
      <w:lang w:val="ru-RU"/>
    </w:rPr>
  </w:style>
  <w:style w:type="character" w:customStyle="1" w:styleId="af2">
    <w:name w:val="ЗАГОЛОВОК РАЗДЕЛА Знак"/>
    <w:basedOn w:val="a9"/>
    <w:link w:val="af0"/>
    <w:rsid w:val="00523675"/>
    <w:rPr>
      <w:rFonts w:ascii="Times New Roman" w:eastAsia="Times New Roman" w:hAnsi="Times New Roman" w:cs="Times New Roman"/>
      <w:b/>
      <w:bCs/>
      <w:caps/>
      <w:sz w:val="28"/>
      <w:szCs w:val="28"/>
      <w:lang w:val="en-US"/>
    </w:rPr>
  </w:style>
  <w:style w:type="paragraph" w:customStyle="1" w:styleId="af4">
    <w:name w:val="ЗАГОЛОВОК ПОДРАЗДЕЛА"/>
    <w:basedOn w:val="21"/>
    <w:next w:val="af1"/>
    <w:link w:val="af5"/>
    <w:qFormat/>
    <w:rsid w:val="00523675"/>
    <w:pPr>
      <w:keepNext/>
      <w:keepLines/>
      <w:numPr>
        <w:ilvl w:val="1"/>
      </w:numPr>
      <w:suppressAutoHyphens/>
      <w:spacing w:after="280"/>
      <w:ind w:left="1134" w:hanging="425"/>
    </w:pPr>
    <w:rPr>
      <w:lang w:val="ru-RU"/>
    </w:rPr>
  </w:style>
  <w:style w:type="character" w:customStyle="1" w:styleId="af3">
    <w:name w:val="ОСНОВНОЙ ТЕКСТ Знак"/>
    <w:basedOn w:val="af2"/>
    <w:link w:val="af1"/>
    <w:rsid w:val="00523675"/>
    <w:rPr>
      <w:rFonts w:ascii="Times New Roman" w:eastAsia="Times New Roman" w:hAnsi="Times New Roman" w:cs="Times New Roman"/>
      <w:b w:val="0"/>
      <w:bCs/>
      <w:caps w:val="0"/>
      <w:sz w:val="28"/>
      <w:szCs w:val="28"/>
      <w:lang w:val="ru-RU"/>
    </w:rPr>
  </w:style>
  <w:style w:type="paragraph" w:customStyle="1" w:styleId="af6">
    <w:name w:val="ЗАГОЛОВОК ПУНКТА"/>
    <w:basedOn w:val="31"/>
    <w:next w:val="af1"/>
    <w:link w:val="af7"/>
    <w:qFormat/>
    <w:rsid w:val="00523675"/>
    <w:pPr>
      <w:ind w:left="1361" w:hanging="652"/>
    </w:pPr>
    <w:rPr>
      <w:szCs w:val="26"/>
    </w:rPr>
  </w:style>
  <w:style w:type="character" w:customStyle="1" w:styleId="af5">
    <w:name w:val="ЗАГОЛОВОК ПОДРАЗДЕЛА Знак"/>
    <w:basedOn w:val="af3"/>
    <w:link w:val="af4"/>
    <w:rsid w:val="00523675"/>
    <w:rPr>
      <w:rFonts w:ascii="Times New Roman" w:eastAsia="Times New Roman" w:hAnsi="Times New Roman" w:cs="Times New Roman"/>
      <w:b/>
      <w:bCs/>
      <w:caps w:val="0"/>
      <w:sz w:val="28"/>
      <w:szCs w:val="26"/>
      <w:lang w:val="ru-RU"/>
    </w:rPr>
  </w:style>
  <w:style w:type="paragraph" w:customStyle="1" w:styleId="a1">
    <w:name w:val="Не нумерованный список"/>
    <w:basedOn w:val="af1"/>
    <w:link w:val="af8"/>
    <w:qFormat/>
    <w:rsid w:val="00523675"/>
    <w:pPr>
      <w:numPr>
        <w:numId w:val="3"/>
      </w:numPr>
    </w:pPr>
  </w:style>
  <w:style w:type="character" w:customStyle="1" w:styleId="af7">
    <w:name w:val="ЗАГОЛОВОК ПУНКТА Знак"/>
    <w:basedOn w:val="af5"/>
    <w:link w:val="af6"/>
    <w:rsid w:val="00523675"/>
    <w:rPr>
      <w:rFonts w:ascii="Times New Roman" w:eastAsia="Times New Roman" w:hAnsi="Times New Roman" w:cs="Times New Roman"/>
      <w:b w:val="0"/>
      <w:bCs/>
      <w:caps w:val="0"/>
      <w:sz w:val="28"/>
      <w:szCs w:val="26"/>
      <w:lang w:val="ru-RU"/>
    </w:rPr>
  </w:style>
  <w:style w:type="character" w:customStyle="1" w:styleId="af8">
    <w:name w:val="Не нумерованный список Знак"/>
    <w:basedOn w:val="af3"/>
    <w:link w:val="a1"/>
    <w:rsid w:val="00523675"/>
    <w:rPr>
      <w:rFonts w:ascii="Times New Roman" w:eastAsia="Times New Roman" w:hAnsi="Times New Roman" w:cs="Times New Roman"/>
      <w:b w:val="0"/>
      <w:bCs/>
      <w:caps w:val="0"/>
      <w:sz w:val="28"/>
      <w:szCs w:val="28"/>
      <w:lang w:val="ru-RU"/>
    </w:rPr>
  </w:style>
  <w:style w:type="paragraph" w:customStyle="1" w:styleId="af9">
    <w:name w:val="Изображения"/>
    <w:basedOn w:val="af1"/>
    <w:link w:val="afa"/>
    <w:rsid w:val="00523675"/>
    <w:pPr>
      <w:ind w:firstLine="0"/>
      <w:jc w:val="center"/>
    </w:pPr>
  </w:style>
  <w:style w:type="paragraph" w:customStyle="1" w:styleId="5">
    <w:name w:val="Список5"/>
    <w:basedOn w:val="a1"/>
    <w:link w:val="52"/>
    <w:qFormat/>
    <w:rsid w:val="00523675"/>
    <w:pPr>
      <w:numPr>
        <w:numId w:val="4"/>
      </w:numPr>
    </w:pPr>
  </w:style>
  <w:style w:type="character" w:customStyle="1" w:styleId="afa">
    <w:name w:val="Изображения Знак"/>
    <w:basedOn w:val="af3"/>
    <w:link w:val="af9"/>
    <w:rsid w:val="00523675"/>
    <w:rPr>
      <w:rFonts w:ascii="Times New Roman" w:eastAsia="Times New Roman" w:hAnsi="Times New Roman" w:cs="Times New Roman"/>
      <w:b w:val="0"/>
      <w:bCs/>
      <w:caps w:val="0"/>
      <w:sz w:val="28"/>
      <w:szCs w:val="28"/>
      <w:lang w:val="ru-RU"/>
    </w:rPr>
  </w:style>
  <w:style w:type="character" w:customStyle="1" w:styleId="52">
    <w:name w:val="Список5 Знак"/>
    <w:basedOn w:val="af8"/>
    <w:link w:val="5"/>
    <w:rsid w:val="00523675"/>
    <w:rPr>
      <w:rFonts w:ascii="Times New Roman" w:eastAsia="Times New Roman" w:hAnsi="Times New Roman" w:cs="Times New Roman"/>
      <w:b w:val="0"/>
      <w:bCs/>
      <w:caps w:val="0"/>
      <w:sz w:val="28"/>
      <w:szCs w:val="28"/>
      <w:lang w:val="ru-RU"/>
    </w:rPr>
  </w:style>
  <w:style w:type="character" w:customStyle="1" w:styleId="wtbs9">
    <w:name w:val="wtbs9"/>
    <w:basedOn w:val="a9"/>
    <w:rsid w:val="003B463E"/>
  </w:style>
  <w:style w:type="paragraph" w:customStyle="1" w:styleId="a7">
    <w:name w:val="Нумерованный"/>
    <w:basedOn w:val="a1"/>
    <w:link w:val="afb"/>
    <w:qFormat/>
    <w:rsid w:val="003B463E"/>
    <w:pPr>
      <w:numPr>
        <w:numId w:val="5"/>
      </w:numPr>
    </w:pPr>
  </w:style>
  <w:style w:type="character" w:customStyle="1" w:styleId="afb">
    <w:name w:val="Нумерованный Знак"/>
    <w:basedOn w:val="af8"/>
    <w:link w:val="a7"/>
    <w:rsid w:val="003B463E"/>
    <w:rPr>
      <w:rFonts w:ascii="Times New Roman" w:eastAsia="Times New Roman" w:hAnsi="Times New Roman" w:cs="Times New Roman"/>
      <w:b w:val="0"/>
      <w:bCs/>
      <w:caps w:val="0"/>
      <w:sz w:val="28"/>
      <w:szCs w:val="28"/>
      <w:lang w:val="ru-RU"/>
    </w:rPr>
  </w:style>
  <w:style w:type="table" w:styleId="afc">
    <w:name w:val="Table Grid"/>
    <w:basedOn w:val="aa"/>
    <w:uiPriority w:val="59"/>
    <w:rsid w:val="00BB4FAA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gkelc">
    <w:name w:val="hgkelc"/>
    <w:basedOn w:val="a9"/>
    <w:rsid w:val="00F66579"/>
  </w:style>
  <w:style w:type="character" w:styleId="afd">
    <w:name w:val="Strong"/>
    <w:basedOn w:val="a9"/>
    <w:uiPriority w:val="22"/>
    <w:qFormat/>
    <w:rsid w:val="001F461F"/>
    <w:rPr>
      <w:b/>
      <w:bCs/>
    </w:rPr>
  </w:style>
  <w:style w:type="paragraph" w:styleId="afe">
    <w:name w:val="List Paragraph"/>
    <w:basedOn w:val="a8"/>
    <w:uiPriority w:val="34"/>
    <w:qFormat/>
    <w:rsid w:val="00985EAF"/>
    <w:pPr>
      <w:ind w:left="720"/>
      <w:contextualSpacing/>
    </w:pPr>
  </w:style>
  <w:style w:type="paragraph" w:styleId="aff">
    <w:name w:val="header"/>
    <w:basedOn w:val="a8"/>
    <w:link w:val="aff0"/>
    <w:uiPriority w:val="99"/>
    <w:unhideWhenUsed/>
    <w:rsid w:val="00BB4FAA"/>
    <w:pPr>
      <w:tabs>
        <w:tab w:val="center" w:pos="4677"/>
        <w:tab w:val="right" w:pos="9355"/>
      </w:tabs>
    </w:pPr>
  </w:style>
  <w:style w:type="character" w:customStyle="1" w:styleId="aff0">
    <w:name w:val="Верхний колонтитул Знак"/>
    <w:basedOn w:val="a9"/>
    <w:link w:val="aff"/>
    <w:uiPriority w:val="99"/>
    <w:rsid w:val="00BB4FAA"/>
    <w:rPr>
      <w:rFonts w:ascii="Times New Roman" w:hAnsi="Times New Roman" w:cs="Times New Roman"/>
      <w:sz w:val="28"/>
      <w:lang w:val="ru-RU"/>
    </w:rPr>
  </w:style>
  <w:style w:type="paragraph" w:styleId="aff1">
    <w:name w:val="footer"/>
    <w:basedOn w:val="a8"/>
    <w:link w:val="aff2"/>
    <w:uiPriority w:val="99"/>
    <w:unhideWhenUsed/>
    <w:rsid w:val="00BB4FAA"/>
    <w:pPr>
      <w:tabs>
        <w:tab w:val="center" w:pos="4844"/>
        <w:tab w:val="right" w:pos="9689"/>
      </w:tabs>
      <w:spacing w:line="360" w:lineRule="exact"/>
      <w:contextualSpacing/>
    </w:pPr>
    <w:rPr>
      <w:rFonts w:cstheme="minorBidi"/>
      <w:lang w:val="en-US"/>
    </w:rPr>
  </w:style>
  <w:style w:type="character" w:customStyle="1" w:styleId="aff2">
    <w:name w:val="Нижний колонтитул Знак"/>
    <w:basedOn w:val="a9"/>
    <w:link w:val="aff1"/>
    <w:uiPriority w:val="99"/>
    <w:rsid w:val="00BB4FAA"/>
    <w:rPr>
      <w:rFonts w:ascii="Times New Roman" w:hAnsi="Times New Roman"/>
      <w:sz w:val="28"/>
      <w:lang w:val="en-US"/>
    </w:rPr>
  </w:style>
  <w:style w:type="character" w:styleId="aff3">
    <w:name w:val="Emphasis"/>
    <w:basedOn w:val="a9"/>
    <w:uiPriority w:val="20"/>
    <w:qFormat/>
    <w:rsid w:val="000C10F7"/>
    <w:rPr>
      <w:i/>
      <w:iCs/>
    </w:rPr>
  </w:style>
  <w:style w:type="paragraph" w:customStyle="1" w:styleId="TNR">
    <w:name w:val="#TNR"/>
    <w:qFormat/>
    <w:rsid w:val="00BB4FAA"/>
    <w:pPr>
      <w:spacing w:after="0" w:line="360" w:lineRule="exact"/>
      <w:ind w:firstLine="709"/>
      <w:contextualSpacing/>
      <w:jc w:val="both"/>
    </w:pPr>
    <w:rPr>
      <w:rFonts w:ascii="Times New Roman" w:hAnsi="Times New Roman"/>
      <w:sz w:val="28"/>
      <w:lang w:val="en-US"/>
    </w:rPr>
  </w:style>
  <w:style w:type="paragraph" w:customStyle="1" w:styleId="TNR0">
    <w:name w:val="#TNR.БО"/>
    <w:basedOn w:val="TNR"/>
    <w:qFormat/>
    <w:rsid w:val="00BB4FAA"/>
    <w:pPr>
      <w:ind w:firstLine="0"/>
      <w:jc w:val="left"/>
    </w:pPr>
    <w:rPr>
      <w:rFonts w:eastAsia="Times New Roman" w:cs="Times New Roman"/>
      <w:szCs w:val="20"/>
      <w:lang w:val="ru-RU" w:eastAsia="ru-RU"/>
    </w:rPr>
  </w:style>
  <w:style w:type="paragraph" w:customStyle="1" w:styleId="a2">
    <w:name w:val="#Источ"/>
    <w:basedOn w:val="TNR"/>
    <w:qFormat/>
    <w:rsid w:val="00BB4FAA"/>
    <w:pPr>
      <w:numPr>
        <w:numId w:val="7"/>
      </w:numPr>
      <w:tabs>
        <w:tab w:val="left" w:pos="993"/>
        <w:tab w:val="left" w:pos="1191"/>
        <w:tab w:val="left" w:pos="1276"/>
        <w:tab w:val="left" w:pos="1985"/>
      </w:tabs>
    </w:pPr>
    <w:rPr>
      <w:lang w:val="ru-RU"/>
    </w:rPr>
  </w:style>
  <w:style w:type="paragraph" w:customStyle="1" w:styleId="aff4">
    <w:name w:val="#Код"/>
    <w:basedOn w:val="TNR"/>
    <w:qFormat/>
    <w:rsid w:val="00BB4FAA"/>
    <w:pPr>
      <w:ind w:firstLine="0"/>
    </w:pPr>
    <w:rPr>
      <w:rFonts w:ascii="Consolas" w:hAnsi="Consolas"/>
      <w:sz w:val="20"/>
    </w:rPr>
  </w:style>
  <w:style w:type="paragraph" w:customStyle="1" w:styleId="aff5">
    <w:name w:val="#Коммент"/>
    <w:basedOn w:val="TNR"/>
    <w:qFormat/>
    <w:rsid w:val="00BB4FAA"/>
    <w:rPr>
      <w:color w:val="7030A0"/>
      <w:lang w:val="ru-RU"/>
      <w14:numForm w14:val="lining"/>
    </w:rPr>
  </w:style>
  <w:style w:type="paragraph" w:customStyle="1" w:styleId="1">
    <w:name w:val="#ПеречП1"/>
    <w:basedOn w:val="TNR"/>
    <w:qFormat/>
    <w:rsid w:val="00BB4FAA"/>
    <w:pPr>
      <w:numPr>
        <w:numId w:val="14"/>
      </w:numPr>
    </w:pPr>
  </w:style>
  <w:style w:type="paragraph" w:customStyle="1" w:styleId="2">
    <w:name w:val="#ПеречП2"/>
    <w:basedOn w:val="1"/>
    <w:qFormat/>
    <w:rsid w:val="00BB4FAA"/>
    <w:pPr>
      <w:numPr>
        <w:ilvl w:val="1"/>
      </w:numPr>
    </w:pPr>
  </w:style>
  <w:style w:type="paragraph" w:customStyle="1" w:styleId="3">
    <w:name w:val="#ПеречП3"/>
    <w:basedOn w:val="1"/>
    <w:qFormat/>
    <w:rsid w:val="00BB4FAA"/>
    <w:pPr>
      <w:numPr>
        <w:ilvl w:val="2"/>
      </w:numPr>
    </w:pPr>
  </w:style>
  <w:style w:type="paragraph" w:customStyle="1" w:styleId="4">
    <w:name w:val="#ПеречП4"/>
    <w:basedOn w:val="3"/>
    <w:qFormat/>
    <w:rsid w:val="00BB4FAA"/>
    <w:pPr>
      <w:numPr>
        <w:ilvl w:val="3"/>
      </w:numPr>
    </w:pPr>
  </w:style>
  <w:style w:type="paragraph" w:customStyle="1" w:styleId="a0">
    <w:name w:val="#ПеречС"/>
    <w:basedOn w:val="TNR"/>
    <w:qFormat/>
    <w:rsid w:val="00BB4FAA"/>
    <w:pPr>
      <w:numPr>
        <w:numId w:val="8"/>
      </w:numPr>
    </w:pPr>
    <w:rPr>
      <w:lang w:val="ru-RU"/>
    </w:rPr>
  </w:style>
  <w:style w:type="paragraph" w:customStyle="1" w:styleId="a5">
    <w:name w:val="#Прилож"/>
    <w:basedOn w:val="TNR0"/>
    <w:next w:val="TNR"/>
    <w:qFormat/>
    <w:rsid w:val="00BB4FAA"/>
    <w:pPr>
      <w:numPr>
        <w:numId w:val="9"/>
      </w:numPr>
      <w:spacing w:after="360"/>
      <w:jc w:val="center"/>
      <w:outlineLvl w:val="0"/>
    </w:pPr>
    <w:rPr>
      <w:b/>
      <w:bCs/>
    </w:rPr>
  </w:style>
  <w:style w:type="paragraph" w:customStyle="1" w:styleId="a4">
    <w:name w:val="#Рис"/>
    <w:basedOn w:val="TNR"/>
    <w:next w:val="TNR"/>
    <w:link w:val="aff6"/>
    <w:qFormat/>
    <w:rsid w:val="00BB4FAA"/>
    <w:pPr>
      <w:numPr>
        <w:ilvl w:val="5"/>
        <w:numId w:val="11"/>
      </w:numPr>
      <w:suppressAutoHyphens/>
      <w:spacing w:before="360" w:after="360"/>
      <w:jc w:val="center"/>
    </w:pPr>
    <w:rPr>
      <w:lang w:val="ru-RU"/>
    </w:rPr>
  </w:style>
  <w:style w:type="character" w:customStyle="1" w:styleId="aff6">
    <w:name w:val="#Рис Знак"/>
    <w:basedOn w:val="a9"/>
    <w:link w:val="a4"/>
    <w:rsid w:val="00BB4FAA"/>
    <w:rPr>
      <w:rFonts w:ascii="Times New Roman" w:hAnsi="Times New Roman"/>
      <w:sz w:val="28"/>
      <w:lang w:val="ru-RU"/>
    </w:rPr>
  </w:style>
  <w:style w:type="paragraph" w:customStyle="1" w:styleId="a3">
    <w:name w:val="#Табл"/>
    <w:basedOn w:val="TNR"/>
    <w:next w:val="TNR"/>
    <w:qFormat/>
    <w:rsid w:val="00BB4FAA"/>
    <w:pPr>
      <w:numPr>
        <w:ilvl w:val="4"/>
        <w:numId w:val="11"/>
      </w:numPr>
      <w:suppressAutoHyphens/>
      <w:spacing w:before="240"/>
      <w:jc w:val="left"/>
    </w:pPr>
    <w:rPr>
      <w:lang w:val="ru-RU"/>
    </w:rPr>
  </w:style>
  <w:style w:type="paragraph" w:customStyle="1" w:styleId="14">
    <w:name w:val="#Ур1Ц.НЕогл"/>
    <w:basedOn w:val="TNR"/>
    <w:next w:val="TNR"/>
    <w:link w:val="15"/>
    <w:qFormat/>
    <w:rsid w:val="00BB4FAA"/>
    <w:pPr>
      <w:spacing w:after="360"/>
      <w:ind w:firstLine="0"/>
      <w:jc w:val="center"/>
    </w:pPr>
    <w:rPr>
      <w:b/>
      <w:caps/>
    </w:rPr>
  </w:style>
  <w:style w:type="character" w:customStyle="1" w:styleId="15">
    <w:name w:val="#Ур1Ц.НЕогл Знак"/>
    <w:basedOn w:val="a9"/>
    <w:link w:val="14"/>
    <w:rsid w:val="00BB4FAA"/>
    <w:rPr>
      <w:rFonts w:ascii="Times New Roman" w:hAnsi="Times New Roman"/>
      <w:b/>
      <w:caps/>
      <w:sz w:val="28"/>
      <w:lang w:val="en-US"/>
    </w:rPr>
  </w:style>
  <w:style w:type="paragraph" w:customStyle="1" w:styleId="16">
    <w:name w:val="#Ур1Ц"/>
    <w:basedOn w:val="14"/>
    <w:next w:val="TNR"/>
    <w:link w:val="17"/>
    <w:qFormat/>
    <w:rsid w:val="00BB4FAA"/>
    <w:pPr>
      <w:outlineLvl w:val="0"/>
    </w:pPr>
    <w:rPr>
      <w:lang w:val="ru-RU"/>
    </w:rPr>
  </w:style>
  <w:style w:type="character" w:customStyle="1" w:styleId="17">
    <w:name w:val="#Ур1Ц Знак"/>
    <w:basedOn w:val="15"/>
    <w:link w:val="16"/>
    <w:rsid w:val="00BB4FAA"/>
    <w:rPr>
      <w:rFonts w:ascii="Times New Roman" w:hAnsi="Times New Roman"/>
      <w:b/>
      <w:caps/>
      <w:sz w:val="28"/>
      <w:lang w:val="ru-RU"/>
    </w:rPr>
  </w:style>
  <w:style w:type="paragraph" w:customStyle="1" w:styleId="11">
    <w:name w:val="#Уров1"/>
    <w:basedOn w:val="TNR"/>
    <w:next w:val="TNR"/>
    <w:qFormat/>
    <w:rsid w:val="00BB4FAA"/>
    <w:pPr>
      <w:numPr>
        <w:numId w:val="11"/>
      </w:numPr>
      <w:suppressAutoHyphens/>
      <w:spacing w:after="360"/>
      <w:jc w:val="left"/>
      <w:outlineLvl w:val="0"/>
    </w:pPr>
    <w:rPr>
      <w:b/>
      <w:caps/>
    </w:rPr>
  </w:style>
  <w:style w:type="paragraph" w:customStyle="1" w:styleId="20">
    <w:name w:val="#Уров2"/>
    <w:basedOn w:val="TNR"/>
    <w:next w:val="TNR"/>
    <w:qFormat/>
    <w:rsid w:val="00BB4FAA"/>
    <w:pPr>
      <w:numPr>
        <w:ilvl w:val="1"/>
        <w:numId w:val="11"/>
      </w:numPr>
      <w:suppressAutoHyphens/>
      <w:spacing w:after="360"/>
      <w:jc w:val="left"/>
      <w:outlineLvl w:val="1"/>
    </w:pPr>
    <w:rPr>
      <w:b/>
      <w:lang w:val="ru-RU"/>
    </w:rPr>
  </w:style>
  <w:style w:type="paragraph" w:customStyle="1" w:styleId="30">
    <w:name w:val="#Уров3"/>
    <w:basedOn w:val="TNR"/>
    <w:next w:val="TNR"/>
    <w:qFormat/>
    <w:rsid w:val="00BB4FAA"/>
    <w:pPr>
      <w:numPr>
        <w:ilvl w:val="2"/>
        <w:numId w:val="11"/>
      </w:numPr>
    </w:pPr>
  </w:style>
  <w:style w:type="paragraph" w:customStyle="1" w:styleId="40">
    <w:name w:val="#Уров4"/>
    <w:basedOn w:val="TNR"/>
    <w:next w:val="TNR"/>
    <w:qFormat/>
    <w:rsid w:val="00BB4FAA"/>
    <w:pPr>
      <w:numPr>
        <w:ilvl w:val="3"/>
        <w:numId w:val="11"/>
      </w:numPr>
    </w:pPr>
    <w:rPr>
      <w:lang w:val="ru-RU"/>
    </w:rPr>
  </w:style>
  <w:style w:type="paragraph" w:customStyle="1" w:styleId="a">
    <w:name w:val="#Экспликация"/>
    <w:basedOn w:val="TNR"/>
    <w:next w:val="TNR"/>
    <w:qFormat/>
    <w:rsid w:val="00BB4FAA"/>
    <w:pPr>
      <w:numPr>
        <w:numId w:val="10"/>
      </w:numPr>
    </w:pPr>
    <w:rPr>
      <w:lang w:val="ru-RU"/>
    </w:rPr>
  </w:style>
  <w:style w:type="character" w:customStyle="1" w:styleId="51">
    <w:name w:val="Заголовок 5 Знак"/>
    <w:basedOn w:val="a9"/>
    <w:link w:val="50"/>
    <w:uiPriority w:val="9"/>
    <w:semiHidden/>
    <w:rsid w:val="00BB4FAA"/>
    <w:rPr>
      <w:rFonts w:asciiTheme="majorHAnsi" w:eastAsiaTheme="majorEastAsia" w:hAnsiTheme="majorHAnsi" w:cstheme="majorBidi"/>
      <w:color w:val="2F5496" w:themeColor="accent1" w:themeShade="BF"/>
      <w:sz w:val="28"/>
      <w:lang w:val="en-US"/>
    </w:rPr>
  </w:style>
  <w:style w:type="character" w:customStyle="1" w:styleId="60">
    <w:name w:val="Заголовок 6 Знак"/>
    <w:basedOn w:val="a9"/>
    <w:link w:val="6"/>
    <w:uiPriority w:val="9"/>
    <w:semiHidden/>
    <w:rsid w:val="00BB4FAA"/>
    <w:rPr>
      <w:rFonts w:asciiTheme="majorHAnsi" w:eastAsiaTheme="majorEastAsia" w:hAnsiTheme="majorHAnsi" w:cstheme="majorBidi"/>
      <w:color w:val="1F3763" w:themeColor="accent1" w:themeShade="7F"/>
      <w:sz w:val="28"/>
      <w:lang w:val="en-US"/>
    </w:rPr>
  </w:style>
  <w:style w:type="character" w:customStyle="1" w:styleId="70">
    <w:name w:val="Заголовок 7 Знак"/>
    <w:basedOn w:val="a9"/>
    <w:link w:val="7"/>
    <w:uiPriority w:val="9"/>
    <w:rsid w:val="00BB4FAA"/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val="en-US"/>
    </w:rPr>
  </w:style>
  <w:style w:type="character" w:customStyle="1" w:styleId="80">
    <w:name w:val="Заголовок 8 Знак"/>
    <w:basedOn w:val="a9"/>
    <w:link w:val="8"/>
    <w:uiPriority w:val="9"/>
    <w:semiHidden/>
    <w:rsid w:val="00BB4FAA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90">
    <w:name w:val="Заголовок 9 Знак"/>
    <w:basedOn w:val="a9"/>
    <w:link w:val="9"/>
    <w:uiPriority w:val="9"/>
    <w:semiHidden/>
    <w:rsid w:val="00BB4FA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character" w:styleId="aff7">
    <w:name w:val="footnote reference"/>
    <w:basedOn w:val="a9"/>
    <w:uiPriority w:val="99"/>
    <w:semiHidden/>
    <w:unhideWhenUsed/>
    <w:rsid w:val="00BB4FAA"/>
    <w:rPr>
      <w:vertAlign w:val="superscript"/>
    </w:rPr>
  </w:style>
  <w:style w:type="character" w:styleId="aff8">
    <w:name w:val="Unresolved Mention"/>
    <w:basedOn w:val="a9"/>
    <w:uiPriority w:val="99"/>
    <w:semiHidden/>
    <w:unhideWhenUsed/>
    <w:rsid w:val="00BB4FAA"/>
    <w:rPr>
      <w:color w:val="605E5C"/>
      <w:shd w:val="clear" w:color="auto" w:fill="E1DFDD"/>
    </w:rPr>
  </w:style>
  <w:style w:type="paragraph" w:styleId="18">
    <w:name w:val="toc 1"/>
    <w:aliases w:val="#Огл1"/>
    <w:basedOn w:val="TNR"/>
    <w:next w:val="TNR"/>
    <w:autoRedefine/>
    <w:uiPriority w:val="39"/>
    <w:unhideWhenUsed/>
    <w:qFormat/>
    <w:rsid w:val="00BB4FAA"/>
    <w:pPr>
      <w:tabs>
        <w:tab w:val="left" w:pos="284"/>
        <w:tab w:val="left" w:pos="360"/>
        <w:tab w:val="right" w:leader="dot" w:pos="9348"/>
      </w:tabs>
      <w:ind w:left="284" w:hanging="284"/>
      <w:jc w:val="left"/>
    </w:pPr>
    <w:rPr>
      <w:rFonts w:cstheme="minorHAnsi"/>
      <w:bCs/>
      <w:noProof/>
    </w:rPr>
  </w:style>
  <w:style w:type="paragraph" w:styleId="23">
    <w:name w:val="toc 2"/>
    <w:aliases w:val="#Огл2"/>
    <w:basedOn w:val="TNR"/>
    <w:next w:val="TNR"/>
    <w:autoRedefine/>
    <w:uiPriority w:val="39"/>
    <w:unhideWhenUsed/>
    <w:qFormat/>
    <w:rsid w:val="00BB4FAA"/>
    <w:pPr>
      <w:tabs>
        <w:tab w:val="left" w:pos="910"/>
        <w:tab w:val="right" w:leader="dot" w:pos="9348"/>
      </w:tabs>
      <w:ind w:left="851" w:hanging="567"/>
      <w:jc w:val="left"/>
    </w:pPr>
    <w:rPr>
      <w:bCs/>
    </w:rPr>
  </w:style>
  <w:style w:type="paragraph" w:styleId="33">
    <w:name w:val="toc 3"/>
    <w:basedOn w:val="a8"/>
    <w:next w:val="a8"/>
    <w:autoRedefine/>
    <w:uiPriority w:val="39"/>
    <w:unhideWhenUsed/>
    <w:rsid w:val="00BB4FAA"/>
    <w:pPr>
      <w:spacing w:line="360" w:lineRule="exact"/>
      <w:contextualSpacing/>
      <w:jc w:val="left"/>
    </w:pPr>
    <w:rPr>
      <w:rFonts w:asciiTheme="minorHAnsi" w:hAnsiTheme="minorHAnsi" w:cstheme="minorHAnsi"/>
      <w:smallCaps/>
      <w:sz w:val="22"/>
      <w:lang w:val="en-US"/>
    </w:rPr>
  </w:style>
  <w:style w:type="paragraph" w:styleId="aff9">
    <w:name w:val="footnote text"/>
    <w:basedOn w:val="a8"/>
    <w:link w:val="affa"/>
    <w:uiPriority w:val="99"/>
    <w:semiHidden/>
    <w:unhideWhenUsed/>
    <w:rsid w:val="00BB4FAA"/>
    <w:rPr>
      <w:sz w:val="20"/>
      <w:szCs w:val="20"/>
    </w:rPr>
  </w:style>
  <w:style w:type="character" w:customStyle="1" w:styleId="affa">
    <w:name w:val="Текст сноски Знак"/>
    <w:basedOn w:val="a9"/>
    <w:link w:val="aff9"/>
    <w:uiPriority w:val="99"/>
    <w:semiHidden/>
    <w:rsid w:val="00BB4FAA"/>
    <w:rPr>
      <w:rFonts w:ascii="Times New Roman" w:hAnsi="Times New Roman" w:cs="Times New Roman"/>
      <w:sz w:val="20"/>
      <w:szCs w:val="20"/>
      <w:lang w:val="ru-RU"/>
    </w:rPr>
  </w:style>
  <w:style w:type="paragraph" w:customStyle="1" w:styleId="affb">
    <w:name w:val="ВВЕДЕНИЕ"/>
    <w:next w:val="af1"/>
    <w:link w:val="affc"/>
    <w:qFormat/>
    <w:rsid w:val="002E7CE1"/>
    <w:pPr>
      <w:spacing w:after="28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  <w:lang w:val="en-US"/>
    </w:rPr>
  </w:style>
  <w:style w:type="character" w:customStyle="1" w:styleId="affc">
    <w:name w:val="ВВЕДЕНИЕ Знак"/>
    <w:basedOn w:val="a9"/>
    <w:link w:val="affb"/>
    <w:rsid w:val="002E7CE1"/>
    <w:rPr>
      <w:rFonts w:ascii="Times New Roman" w:eastAsia="Times New Roman" w:hAnsi="Times New Roman" w:cs="Times New Roman"/>
      <w:b/>
      <w:bCs/>
      <w:caps/>
      <w:sz w:val="28"/>
      <w:szCs w:val="28"/>
      <w:lang w:val="en-US"/>
    </w:rPr>
  </w:style>
  <w:style w:type="paragraph" w:customStyle="1" w:styleId="10">
    <w:name w:val="Стиль1"/>
    <w:basedOn w:val="a8"/>
    <w:autoRedefine/>
    <w:qFormat/>
    <w:rsid w:val="00DE4C11"/>
    <w:pPr>
      <w:numPr>
        <w:numId w:val="12"/>
      </w:numPr>
    </w:pPr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2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058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64176">
          <w:marLeft w:val="-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1425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869375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10390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967518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757424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25877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hyperlink" Target="https://www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emf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www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package" Target="embeddings/Microsoft_Visio_Drawing.vsdx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package" Target="embeddings/Microsoft_Visio_Drawing2.vsdx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5.emf"/><Relationship Id="rId28" Type="http://schemas.openxmlformats.org/officeDocument/2006/relationships/hyperlink" Target="https://www.jetbrains.com" TargetMode="External"/><Relationship Id="rId10" Type="http://schemas.openxmlformats.org/officeDocument/2006/relationships/image" Target="media/image4.jpeg"/><Relationship Id="rId19" Type="http://schemas.openxmlformats.org/officeDocument/2006/relationships/image" Target="media/image13.emf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gif"/><Relationship Id="rId22" Type="http://schemas.openxmlformats.org/officeDocument/2006/relationships/package" Target="embeddings/Microsoft_Visio_Drawing1.vsdx"/><Relationship Id="rId27" Type="http://schemas.openxmlformats.org/officeDocument/2006/relationships/hyperlink" Target="https://www" TargetMode="External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ngaschan\Downloads\&#1076;&#1080;&#1087;&#1083;&#1086;&#1084;_&#1089;&#1090;&#1080;&#1083;&#108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диплом_стили.dotx</Template>
  <TotalTime>18</TotalTime>
  <Pages>42</Pages>
  <Words>9190</Words>
  <Characters>52384</Characters>
  <Application>Microsoft Office Word</Application>
  <DocSecurity>0</DocSecurity>
  <Lines>436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Гатальский</dc:creator>
  <cp:keywords/>
  <dc:description/>
  <cp:lastModifiedBy>Дмитрий Гатальский</cp:lastModifiedBy>
  <cp:revision>3</cp:revision>
  <cp:lastPrinted>2026-03-10T13:52:00Z</cp:lastPrinted>
  <dcterms:created xsi:type="dcterms:W3CDTF">2026-03-25T21:12:00Z</dcterms:created>
  <dcterms:modified xsi:type="dcterms:W3CDTF">2026-03-25T21:31:00Z</dcterms:modified>
</cp:coreProperties>
</file>